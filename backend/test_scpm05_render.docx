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/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/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12345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JUAN PEREZ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INGENIERO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10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67890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MARIA LOPEZ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TECNICO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5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/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