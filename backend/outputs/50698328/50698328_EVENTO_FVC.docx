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50698328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ACTUALIZACION DE AUDITORES CON BASE EN ISO-19011:2018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11/05/2026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15/05/2026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40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Maria Veronica Sanchez Zarate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327374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11/05/2026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11/05/2026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