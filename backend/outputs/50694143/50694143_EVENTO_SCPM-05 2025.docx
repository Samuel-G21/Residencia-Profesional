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50694143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SUPERVISOR "C" SERVICIOS AUXILIARES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192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02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376469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Gonzalez Duran Mauricio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377569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Moya Hernandez Cesar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332177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Silva Alcantara Consuelo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425612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Tinajero Trejo Ernesto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496286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Vargas Martinez Maria Luisa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Ejecutivo Avendaño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346880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