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50693908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PROBADOR DE GASES (LABORATORIO)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06/04/2026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02/05/2026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192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Ejecutivo Villalobos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333099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