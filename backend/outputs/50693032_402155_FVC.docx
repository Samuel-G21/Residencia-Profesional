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15E9840E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045FA109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Duración Hrs</w:t>
            </w:r>
          </w:p>
        </w:tc>
        <w:tc>
          <w:tcPr>
            <w:tcW w:w="1105" w:type="dxa"/>
          </w:tcPr>
          <w:p w14:paraId="5CB40760" w14:textId="5A8D9DC4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30C8CB0B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Linares Loyo Rosa Del Carmen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0C446928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402155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5624F6C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7EEB6E1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06A58971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324A08E5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D42A" w14:textId="77777777" w:rsidR="006C4D3B" w:rsidRDefault="006C4D3B" w:rsidP="009D2B83">
      <w:r>
        <w:separator/>
      </w:r>
    </w:p>
  </w:endnote>
  <w:endnote w:type="continuationSeparator" w:id="0">
    <w:p w14:paraId="42D29D04" w14:textId="77777777" w:rsidR="006C4D3B" w:rsidRDefault="006C4D3B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8D3BD" w14:textId="77777777" w:rsidR="006C4D3B" w:rsidRDefault="006C4D3B" w:rsidP="009D2B83">
      <w:r>
        <w:separator/>
      </w:r>
    </w:p>
  </w:footnote>
  <w:footnote w:type="continuationSeparator" w:id="0">
    <w:p w14:paraId="46701714" w14:textId="77777777" w:rsidR="006C4D3B" w:rsidRDefault="006C4D3B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F43789"/>
    <w:rsid w:val="00F44A7F"/>
    <w:rsid w:val="00F66FA8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1</TotalTime>
  <Pages>2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3</cp:revision>
  <dcterms:created xsi:type="dcterms:W3CDTF">2026-08-11T19:33:00Z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