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1418"/>
        <w:gridCol w:w="141"/>
        <w:gridCol w:w="1560"/>
        <w:gridCol w:w="567"/>
        <w:gridCol w:w="992"/>
        <w:gridCol w:w="714"/>
        <w:gridCol w:w="1696"/>
        <w:gridCol w:w="1105"/>
      </w:tblGrid>
      <w:tr w:rsidR="007F456C" w:rsidRPr="004554F5" w14:paraId="46C11A3B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68B99B61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ID del Evento:</w:t>
            </w:r>
          </w:p>
        </w:tc>
        <w:tc>
          <w:tcPr>
            <w:tcW w:w="3119" w:type="dxa"/>
            <w:gridSpan w:val="3"/>
          </w:tcPr>
          <w:p w14:paraId="338AD718" w14:textId="15E9840E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706A7B0C" w14:textId="77777777" w:rsidR="007F456C" w:rsidRPr="004554F5" w:rsidRDefault="007F456C" w:rsidP="00C65DC7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Modalidad</w:t>
            </w:r>
          </w:p>
        </w:tc>
        <w:tc>
          <w:tcPr>
            <w:tcW w:w="3515" w:type="dxa"/>
            <w:gridSpan w:val="3"/>
          </w:tcPr>
          <w:p w14:paraId="3FFF7891" w14:textId="1ACC48FE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PRESENCIAL</w:t>
            </w:r>
          </w:p>
        </w:tc>
      </w:tr>
      <w:tr w:rsidR="007F456C" w:rsidRPr="009A362D" w14:paraId="5EC9C8C7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7918352D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Nombre del Evento:</w:t>
            </w:r>
          </w:p>
        </w:tc>
        <w:tc>
          <w:tcPr>
            <w:tcW w:w="8193" w:type="dxa"/>
            <w:gridSpan w:val="8"/>
          </w:tcPr>
          <w:p w14:paraId="30BD0732" w14:textId="045FA109" w:rsidR="007F456C" w:rsidRPr="009A362D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</w:tr>
      <w:tr w:rsidR="007F456C" w:rsidRPr="004554F5" w14:paraId="018BD7FA" w14:textId="77777777" w:rsidTr="004E6836">
        <w:trPr>
          <w:jc w:val="center"/>
        </w:trPr>
        <w:tc>
          <w:tcPr>
            <w:tcW w:w="1838" w:type="dxa"/>
            <w:vAlign w:val="center"/>
          </w:tcPr>
          <w:p w14:paraId="7E285C4C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  <w:highlight w:val="yellow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inicio</w:t>
            </w:r>
          </w:p>
        </w:tc>
        <w:tc>
          <w:tcPr>
            <w:tcW w:w="2126" w:type="dxa"/>
            <w:gridSpan w:val="3"/>
          </w:tcPr>
          <w:p w14:paraId="6D69BFED" w14:textId="43454EF3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2127" w:type="dxa"/>
            <w:gridSpan w:val="2"/>
          </w:tcPr>
          <w:p w14:paraId="0CF4CBBB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Término</w:t>
            </w:r>
          </w:p>
        </w:tc>
        <w:tc>
          <w:tcPr>
            <w:tcW w:w="1706" w:type="dxa"/>
            <w:gridSpan w:val="2"/>
          </w:tcPr>
          <w:p w14:paraId="26387650" w14:textId="4410E01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1696" w:type="dxa"/>
          </w:tcPr>
          <w:p w14:paraId="5F1FA970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Duración Hrs</w:t>
            </w:r>
          </w:p>
        </w:tc>
        <w:tc>
          <w:tcPr>
            <w:tcW w:w="1105" w:type="dxa"/>
          </w:tcPr>
          <w:p w14:paraId="5CB40760" w14:textId="5A8D9DC4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</w:tr>
      <w:tr w:rsidR="007F456C" w:rsidRPr="004554F5" w14:paraId="0D7421B8" w14:textId="77777777" w:rsidTr="00AA4CB2">
        <w:trPr>
          <w:jc w:val="center"/>
        </w:trPr>
        <w:tc>
          <w:tcPr>
            <w:tcW w:w="3823" w:type="dxa"/>
            <w:gridSpan w:val="3"/>
            <w:vAlign w:val="center"/>
          </w:tcPr>
          <w:p w14:paraId="6CE94D16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Descripción del Centro de Trabajo:</w:t>
            </w:r>
          </w:p>
        </w:tc>
        <w:tc>
          <w:tcPr>
            <w:tcW w:w="6775" w:type="dxa"/>
            <w:gridSpan w:val="7"/>
          </w:tcPr>
          <w:p w14:paraId="4D3F38D5" w14:textId="4D946A78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REFINERÍA DE TULA</w:t>
            </w:r>
          </w:p>
        </w:tc>
      </w:tr>
    </w:tbl>
    <w:p w14:paraId="301EB079" w14:textId="77777777" w:rsidR="00A674FE" w:rsidRPr="004554F5" w:rsidRDefault="00A674FE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</w:p>
    <w:p w14:paraId="2D8DEB7D" w14:textId="1AA7BD87" w:rsidR="00D86ADF" w:rsidRPr="004554F5" w:rsidRDefault="00D86ADF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  <w:r w:rsidRPr="004554F5">
        <w:rPr>
          <w:rFonts w:ascii="Noto Sans" w:hAnsi="Noto Sans" w:cs="Noto Sans"/>
          <w:b/>
          <w:bCs/>
          <w:sz w:val="22"/>
          <w:szCs w:val="22"/>
        </w:rPr>
        <w:t>EXPEDIENTE DEL EVENTO DE CAPACITACIÓN (Archivos en formato PDF):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576"/>
        <w:gridCol w:w="6933"/>
        <w:gridCol w:w="1418"/>
        <w:gridCol w:w="849"/>
        <w:gridCol w:w="851"/>
      </w:tblGrid>
      <w:tr w:rsidR="00534882" w:rsidRPr="004554F5" w14:paraId="11965E86" w14:textId="77777777" w:rsidTr="004B4D18">
        <w:trPr>
          <w:trHeight w:val="227"/>
          <w:jc w:val="center"/>
        </w:trPr>
        <w:tc>
          <w:tcPr>
            <w:tcW w:w="562" w:type="dxa"/>
            <w:vMerge w:val="restart"/>
            <w:shd w:val="clear" w:color="auto" w:fill="D9D9D9" w:themeFill="background1" w:themeFillShade="D9"/>
            <w:vAlign w:val="center"/>
          </w:tcPr>
          <w:p w14:paraId="388FF35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No.</w:t>
            </w:r>
          </w:p>
        </w:tc>
        <w:tc>
          <w:tcPr>
            <w:tcW w:w="6946" w:type="dxa"/>
            <w:vMerge w:val="restart"/>
            <w:shd w:val="clear" w:color="auto" w:fill="D9D9D9" w:themeFill="background1" w:themeFillShade="D9"/>
            <w:vAlign w:val="center"/>
          </w:tcPr>
          <w:p w14:paraId="05778E7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Documento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</w:tcPr>
          <w:p w14:paraId="56A19C6F" w14:textId="24BA665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Carpeta </w:t>
            </w:r>
            <w:r w:rsidR="00EB6F28" w:rsidRPr="004554F5">
              <w:rPr>
                <w:rFonts w:ascii="Noto Sans" w:hAnsi="Noto Sans" w:cs="Noto Sans"/>
              </w:rPr>
              <w:t>SharePoint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10FB3E6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Aplicación (X)</w:t>
            </w:r>
          </w:p>
        </w:tc>
      </w:tr>
      <w:tr w:rsidR="00EB6F28" w:rsidRPr="004554F5" w14:paraId="241F0D2A" w14:textId="77777777" w:rsidTr="004B4D18">
        <w:trPr>
          <w:trHeight w:val="227"/>
          <w:jc w:val="center"/>
        </w:trPr>
        <w:tc>
          <w:tcPr>
            <w:tcW w:w="562" w:type="dxa"/>
            <w:vMerge/>
            <w:shd w:val="clear" w:color="auto" w:fill="D9D9D9" w:themeFill="background1" w:themeFillShade="D9"/>
          </w:tcPr>
          <w:p w14:paraId="50B4F160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6946" w:type="dxa"/>
            <w:vMerge/>
            <w:shd w:val="clear" w:color="auto" w:fill="D9D9D9" w:themeFill="background1" w:themeFillShade="D9"/>
          </w:tcPr>
          <w:p w14:paraId="489CE0A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1418" w:type="dxa"/>
            <w:vMerge/>
            <w:shd w:val="clear" w:color="auto" w:fill="D9D9D9" w:themeFill="background1" w:themeFillShade="D9"/>
          </w:tcPr>
          <w:p w14:paraId="4562DB9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C8E9B1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5E1023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</w:t>
            </w:r>
          </w:p>
        </w:tc>
      </w:tr>
      <w:tr w:rsidR="00EB6F28" w:rsidRPr="004554F5" w14:paraId="5F9CA01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648D0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6946" w:type="dxa"/>
          </w:tcPr>
          <w:p w14:paraId="4274EE2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SCPM-01 “Detección de Necesidades de Capacitación y Adiestramiento”</w:t>
            </w:r>
          </w:p>
        </w:tc>
        <w:tc>
          <w:tcPr>
            <w:tcW w:w="1418" w:type="dxa"/>
            <w:vAlign w:val="center"/>
          </w:tcPr>
          <w:p w14:paraId="1AE185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58C36563" w14:textId="62F7D901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5B156A5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0D57798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6B62CB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6946" w:type="dxa"/>
          </w:tcPr>
          <w:p w14:paraId="65DED95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SCPM-03 “Objetivo, Temario y Relación de Apoyos” o folleto **</w:t>
            </w:r>
          </w:p>
        </w:tc>
        <w:tc>
          <w:tcPr>
            <w:tcW w:w="1418" w:type="dxa"/>
            <w:vAlign w:val="center"/>
          </w:tcPr>
          <w:p w14:paraId="314610B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7FD0CD5" w14:textId="594CD5BA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1E22FF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FCC242A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FDE766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6946" w:type="dxa"/>
          </w:tcPr>
          <w:p w14:paraId="44703982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Oficio o correo de confirmación de la impartición del evento</w:t>
            </w:r>
          </w:p>
        </w:tc>
        <w:tc>
          <w:tcPr>
            <w:tcW w:w="1418" w:type="dxa"/>
            <w:vAlign w:val="center"/>
          </w:tcPr>
          <w:p w14:paraId="205B1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22D625C" w14:textId="73B033A8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2350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2F809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5942D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4</w:t>
            </w:r>
          </w:p>
        </w:tc>
        <w:tc>
          <w:tcPr>
            <w:tcW w:w="6946" w:type="dxa"/>
          </w:tcPr>
          <w:p w14:paraId="50AA706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 de asistencia primer día</w:t>
            </w:r>
          </w:p>
        </w:tc>
        <w:tc>
          <w:tcPr>
            <w:tcW w:w="1418" w:type="dxa"/>
            <w:vAlign w:val="center"/>
          </w:tcPr>
          <w:p w14:paraId="35A76F7F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736D1E92" w14:textId="49BAB43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3C3AB32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536B07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0A1C7B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5</w:t>
            </w:r>
          </w:p>
        </w:tc>
        <w:tc>
          <w:tcPr>
            <w:tcW w:w="6946" w:type="dxa"/>
          </w:tcPr>
          <w:p w14:paraId="0978035D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bookmarkStart w:id="0" w:name="_Hlk66869445"/>
            <w:r w:rsidRPr="004554F5">
              <w:rPr>
                <w:rFonts w:ascii="Noto Sans" w:hAnsi="Noto Sans" w:cs="Noto Sans"/>
              </w:rPr>
              <w:t>Cédulas de registro de cada trabajador</w:t>
            </w:r>
            <w:bookmarkEnd w:id="0"/>
            <w:r w:rsidRPr="004554F5">
              <w:rPr>
                <w:rFonts w:ascii="Noto Sans" w:hAnsi="Noto Sans" w:cs="Noto Sans"/>
              </w:rPr>
              <w:t xml:space="preserve"> **</w:t>
            </w:r>
          </w:p>
        </w:tc>
        <w:tc>
          <w:tcPr>
            <w:tcW w:w="1418" w:type="dxa"/>
            <w:vAlign w:val="center"/>
          </w:tcPr>
          <w:p w14:paraId="5C25C3B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2FD19DB8" w14:textId="1AA1338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79C60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5771B34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E1C54E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6</w:t>
            </w:r>
          </w:p>
        </w:tc>
        <w:tc>
          <w:tcPr>
            <w:tcW w:w="6946" w:type="dxa"/>
          </w:tcPr>
          <w:p w14:paraId="1FF1873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Listas de asistencia de todo el evento</w:t>
            </w:r>
          </w:p>
        </w:tc>
        <w:tc>
          <w:tcPr>
            <w:tcW w:w="1418" w:type="dxa"/>
            <w:vAlign w:val="center"/>
          </w:tcPr>
          <w:p w14:paraId="0FDE3C4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BBA3E36" w14:textId="35433BD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2F18B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5270EDC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FF818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7</w:t>
            </w:r>
          </w:p>
        </w:tc>
        <w:tc>
          <w:tcPr>
            <w:tcW w:w="6946" w:type="dxa"/>
          </w:tcPr>
          <w:p w14:paraId="2BC10E03" w14:textId="7AA8F924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SCPM-04 “Evaluación Parcial del Evento por los Participantes” (eventos mayores a 48 horas) </w:t>
            </w:r>
            <w:r w:rsidRPr="004554F5">
              <w:rPr>
                <w:rFonts w:ascii="Noto Sans" w:hAnsi="Noto Sans" w:cs="Noto Sans"/>
                <w:b/>
                <w:bCs/>
              </w:rPr>
              <w:t>con anexo 4.1 (Un resumen por evento) **</w:t>
            </w:r>
          </w:p>
        </w:tc>
        <w:tc>
          <w:tcPr>
            <w:tcW w:w="1418" w:type="dxa"/>
            <w:vAlign w:val="center"/>
          </w:tcPr>
          <w:p w14:paraId="284352E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9CFF1CF" w14:textId="6F5C0AA9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97C6B2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18C8AF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671CC3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8</w:t>
            </w:r>
          </w:p>
        </w:tc>
        <w:tc>
          <w:tcPr>
            <w:tcW w:w="6946" w:type="dxa"/>
          </w:tcPr>
          <w:p w14:paraId="46B3251B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“Resultados de la Evaluación de los Participantes en el Evento” **</w:t>
            </w:r>
          </w:p>
        </w:tc>
        <w:tc>
          <w:tcPr>
            <w:tcW w:w="1418" w:type="dxa"/>
            <w:vAlign w:val="center"/>
          </w:tcPr>
          <w:p w14:paraId="61A3443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F7CCFCA" w14:textId="3911E7E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3C621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FA2DC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7BBE17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9</w:t>
            </w:r>
          </w:p>
        </w:tc>
        <w:tc>
          <w:tcPr>
            <w:tcW w:w="6946" w:type="dxa"/>
          </w:tcPr>
          <w:p w14:paraId="2DC4E0B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A “Resultados de la Evaluación de los Participantes en el Evento para cursos de Ascenso” **</w:t>
            </w:r>
          </w:p>
        </w:tc>
        <w:tc>
          <w:tcPr>
            <w:tcW w:w="1418" w:type="dxa"/>
            <w:vAlign w:val="center"/>
          </w:tcPr>
          <w:p w14:paraId="74ED30C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A74545F" w14:textId="7EF9B7E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BD5AEE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17F8917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2602859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10</w:t>
            </w:r>
          </w:p>
        </w:tc>
        <w:tc>
          <w:tcPr>
            <w:tcW w:w="6946" w:type="dxa"/>
          </w:tcPr>
          <w:p w14:paraId="49CB66FE" w14:textId="120A7EDB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SCPM-06 “Evaluación Final del Evento por los Participantes”</w:t>
            </w:r>
            <w:r w:rsidR="00C72398" w:rsidRPr="004554F5">
              <w:rPr>
                <w:rFonts w:ascii="Noto Sans" w:hAnsi="Noto Sans" w:cs="Noto Sans"/>
                <w:b/>
                <w:bCs/>
              </w:rPr>
              <w:t xml:space="preserve"> con anexo 6.1 (Un resumen por evento)</w:t>
            </w:r>
            <w:r w:rsidRPr="004554F5">
              <w:rPr>
                <w:rFonts w:ascii="Noto Sans" w:hAnsi="Noto Sans" w:cs="Noto Sans"/>
              </w:rPr>
              <w:t xml:space="preserve"> o encuesta de satisfacción </w:t>
            </w:r>
          </w:p>
        </w:tc>
        <w:tc>
          <w:tcPr>
            <w:tcW w:w="1418" w:type="dxa"/>
            <w:vAlign w:val="center"/>
          </w:tcPr>
          <w:p w14:paraId="1B3AE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E5BF895" w14:textId="4D11A50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95C358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5B0849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4BAFE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11</w:t>
            </w:r>
          </w:p>
        </w:tc>
        <w:tc>
          <w:tcPr>
            <w:tcW w:w="6946" w:type="dxa"/>
          </w:tcPr>
          <w:p w14:paraId="74C3BD0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Archivo electrónico del manual del evento y presentación en PowerPoint o aplicación similar</w:t>
            </w:r>
          </w:p>
        </w:tc>
        <w:tc>
          <w:tcPr>
            <w:tcW w:w="1418" w:type="dxa"/>
            <w:vAlign w:val="center"/>
          </w:tcPr>
          <w:p w14:paraId="1437F85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23F9F17" w14:textId="38F43AA2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DC6FBA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989413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0FDB6FA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12</w:t>
            </w:r>
          </w:p>
        </w:tc>
        <w:tc>
          <w:tcPr>
            <w:tcW w:w="6946" w:type="dxa"/>
          </w:tcPr>
          <w:p w14:paraId="7057D2A7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Evaluaciones Diagnósticas **</w:t>
            </w:r>
          </w:p>
        </w:tc>
        <w:tc>
          <w:tcPr>
            <w:tcW w:w="1418" w:type="dxa"/>
            <w:vAlign w:val="center"/>
          </w:tcPr>
          <w:p w14:paraId="7439413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38787DD" w14:textId="0C7A2AD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173FBA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34BC2B8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19843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13</w:t>
            </w:r>
          </w:p>
        </w:tc>
        <w:tc>
          <w:tcPr>
            <w:tcW w:w="6946" w:type="dxa"/>
          </w:tcPr>
          <w:p w14:paraId="1972F6F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Evaluación final de los participantes **</w:t>
            </w:r>
          </w:p>
        </w:tc>
        <w:tc>
          <w:tcPr>
            <w:tcW w:w="1418" w:type="dxa"/>
            <w:vAlign w:val="center"/>
          </w:tcPr>
          <w:p w14:paraId="6A789AE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2FDC36FD" w14:textId="45C9AF8D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2E3646ED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B45770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C79F7C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14</w:t>
            </w:r>
          </w:p>
        </w:tc>
        <w:tc>
          <w:tcPr>
            <w:tcW w:w="6946" w:type="dxa"/>
          </w:tcPr>
          <w:p w14:paraId="2E22FBD6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Acuse de Constancias de Habilidades Laborales **</w:t>
            </w:r>
          </w:p>
        </w:tc>
        <w:tc>
          <w:tcPr>
            <w:tcW w:w="1418" w:type="dxa"/>
            <w:vAlign w:val="center"/>
          </w:tcPr>
          <w:p w14:paraId="0F240E3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75424D23" w14:textId="6560985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B962CE8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703FCF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2F5257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15</w:t>
            </w:r>
          </w:p>
        </w:tc>
        <w:tc>
          <w:tcPr>
            <w:tcW w:w="6946" w:type="dxa"/>
          </w:tcPr>
          <w:p w14:paraId="21AADD63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Formato del Informe Técnico detallado</w:t>
            </w:r>
          </w:p>
        </w:tc>
        <w:tc>
          <w:tcPr>
            <w:tcW w:w="1418" w:type="dxa"/>
            <w:vAlign w:val="center"/>
          </w:tcPr>
          <w:p w14:paraId="32FBD75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027FE252" w14:textId="45C09BC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F1A177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534882" w:rsidRPr="004554F5" w14:paraId="1E4038D6" w14:textId="77777777" w:rsidTr="004B4D18">
        <w:trPr>
          <w:trHeight w:val="227"/>
          <w:jc w:val="center"/>
        </w:trPr>
        <w:tc>
          <w:tcPr>
            <w:tcW w:w="10627" w:type="dxa"/>
            <w:gridSpan w:val="5"/>
            <w:shd w:val="clear" w:color="auto" w:fill="D9D9D9" w:themeFill="background1" w:themeFillShade="D9"/>
          </w:tcPr>
          <w:p w14:paraId="5F0D59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Observaciones</w:t>
            </w:r>
          </w:p>
        </w:tc>
      </w:tr>
      <w:tr w:rsidR="00534882" w:rsidRPr="004554F5" w14:paraId="138865EE" w14:textId="77777777" w:rsidTr="00444F01">
        <w:trPr>
          <w:trHeight w:val="201"/>
          <w:jc w:val="center"/>
        </w:trPr>
        <w:tc>
          <w:tcPr>
            <w:tcW w:w="10627" w:type="dxa"/>
            <w:gridSpan w:val="5"/>
          </w:tcPr>
          <w:p w14:paraId="1B5907C2" w14:textId="77777777" w:rsidR="00534882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18853420" w14:textId="77777777" w:rsidR="003331D3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20D12BC2" w14:textId="77777777" w:rsidR="003331D3" w:rsidRPr="004554F5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</w:tbl>
    <w:p w14:paraId="72BB14A1" w14:textId="77777777" w:rsidR="00D86ADF" w:rsidRPr="004554F5" w:rsidRDefault="00D86ADF" w:rsidP="00D86ADF">
      <w:pPr>
        <w:tabs>
          <w:tab w:val="center" w:leader="dot" w:pos="9923"/>
        </w:tabs>
        <w:ind w:left="284"/>
        <w:rPr>
          <w:rFonts w:ascii="Noto Sans" w:hAnsi="Noto Sans" w:cs="Noto Sans"/>
          <w:sz w:val="22"/>
          <w:szCs w:val="22"/>
        </w:rPr>
      </w:pPr>
    </w:p>
    <w:p w14:paraId="0E135509" w14:textId="77777777" w:rsidR="00D86ADF" w:rsidRPr="004554F5" w:rsidRDefault="00D86ADF" w:rsidP="00D86ADF">
      <w:pPr>
        <w:pBdr>
          <w:top w:val="single" w:sz="8" w:space="1" w:color="auto"/>
          <w:left w:val="single" w:sz="8" w:space="23" w:color="auto"/>
          <w:bottom w:val="single" w:sz="8" w:space="1" w:color="auto"/>
          <w:right w:val="single" w:sz="8" w:space="15" w:color="auto"/>
        </w:pBdr>
        <w:spacing w:line="200" w:lineRule="exact"/>
        <w:ind w:left="426" w:right="332" w:firstLine="425"/>
        <w:rPr>
          <w:rFonts w:ascii="Noto Sans" w:hAnsi="Noto Sans" w:cs="Noto Sans"/>
          <w:sz w:val="16"/>
          <w:szCs w:val="16"/>
        </w:rPr>
      </w:pPr>
      <w:r w:rsidRPr="004554F5">
        <w:rPr>
          <w:rFonts w:ascii="Noto Sans" w:hAnsi="Noto Sans" w:cs="Noto Sans"/>
          <w:sz w:val="16"/>
          <w:szCs w:val="16"/>
        </w:rPr>
        <w:t>** La aplicación o no de los documentos debe corresponder a lo establecido en la DTO-RHRL-DA-02</w:t>
      </w:r>
    </w:p>
    <w:p w14:paraId="16B1E728" w14:textId="77777777" w:rsidR="00D86ADF" w:rsidRPr="004554F5" w:rsidRDefault="00D86ADF" w:rsidP="00D86ADF">
      <w:pPr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065"/>
        <w:gridCol w:w="60"/>
        <w:gridCol w:w="1414"/>
        <w:gridCol w:w="15"/>
        <w:gridCol w:w="1098"/>
        <w:gridCol w:w="171"/>
        <w:gridCol w:w="1134"/>
        <w:gridCol w:w="1862"/>
        <w:gridCol w:w="18"/>
        <w:gridCol w:w="362"/>
        <w:gridCol w:w="45"/>
        <w:gridCol w:w="813"/>
        <w:gridCol w:w="28"/>
        <w:gridCol w:w="2400"/>
      </w:tblGrid>
      <w:tr w:rsidR="00D86ADF" w:rsidRPr="004554F5" w14:paraId="0F95867E" w14:textId="77777777" w:rsidTr="00D575A1">
        <w:trPr>
          <w:jc w:val="center"/>
        </w:trPr>
        <w:tc>
          <w:tcPr>
            <w:tcW w:w="3823" w:type="dxa"/>
            <w:gridSpan w:val="6"/>
            <w:vAlign w:val="center"/>
          </w:tcPr>
          <w:p w14:paraId="41FD9570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  <w:b/>
                <w:bCs/>
              </w:rPr>
              <w:t>ÁREA DE DESARROLLO HUMANO:</w:t>
            </w:r>
          </w:p>
        </w:tc>
        <w:tc>
          <w:tcPr>
            <w:tcW w:w="6662" w:type="dxa"/>
            <w:gridSpan w:val="8"/>
            <w:vAlign w:val="center"/>
          </w:tcPr>
          <w:p w14:paraId="385AD476" w14:textId="13C96219" w:rsidR="00D86ADF" w:rsidRPr="007B2272" w:rsidRDefault="005E6504" w:rsidP="00C65DC7">
            <w:pPr>
              <w:rPr>
                <w:rFonts w:ascii="Noto Sans" w:hAnsi="Noto Sans" w:cs="Noto Sans"/>
                <w:b/>
                <w:bCs/>
              </w:rPr>
            </w:pPr>
            <w:r w:rsidRPr="007B2272">
              <w:rPr>
                <w:rFonts w:ascii="Noto Sans" w:hAnsi="Noto Sans" w:cs="Noto Sans"/>
                <w:b/>
                <w:bCs/>
              </w:rPr>
              <w:t>ÁREA DE DESARROLLO HUMANO TULA REFINERÍA</w:t>
            </w:r>
          </w:p>
        </w:tc>
      </w:tr>
      <w:tr w:rsidR="00D86ADF" w:rsidRPr="004554F5" w14:paraId="198F471F" w14:textId="77777777" w:rsidTr="00C65DC7">
        <w:trPr>
          <w:trHeight w:val="70"/>
          <w:jc w:val="center"/>
        </w:trPr>
        <w:tc>
          <w:tcPr>
            <w:tcW w:w="2539" w:type="dxa"/>
            <w:gridSpan w:val="3"/>
            <w:vAlign w:val="center"/>
          </w:tcPr>
          <w:p w14:paraId="7655382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98" w:type="dxa"/>
            <w:gridSpan w:val="6"/>
            <w:vAlign w:val="center"/>
          </w:tcPr>
          <w:p w14:paraId="3E585310" w14:textId="30C8CB0B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Garcia Mayo Samuel</w:t>
            </w:r>
          </w:p>
        </w:tc>
        <w:tc>
          <w:tcPr>
            <w:tcW w:w="1220" w:type="dxa"/>
            <w:gridSpan w:val="3"/>
            <w:vAlign w:val="center"/>
          </w:tcPr>
          <w:p w14:paraId="5D776274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28" w:type="dxa"/>
            <w:gridSpan w:val="2"/>
            <w:vAlign w:val="center"/>
          </w:tcPr>
          <w:p w14:paraId="4808ED95" w14:textId="0C446928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491325</w:t>
            </w:r>
          </w:p>
        </w:tc>
      </w:tr>
      <w:tr w:rsidR="00D86ADF" w:rsidRPr="004554F5" w14:paraId="047B4E6A" w14:textId="77777777" w:rsidTr="0094479D">
        <w:trPr>
          <w:jc w:val="center"/>
        </w:trPr>
        <w:tc>
          <w:tcPr>
            <w:tcW w:w="1125" w:type="dxa"/>
            <w:gridSpan w:val="2"/>
            <w:vAlign w:val="center"/>
          </w:tcPr>
          <w:p w14:paraId="28A82982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3832" w:type="dxa"/>
            <w:gridSpan w:val="5"/>
            <w:vAlign w:val="center"/>
          </w:tcPr>
          <w:p w14:paraId="564D315F" w14:textId="5624F6C1" w:rsidR="00D86ADF" w:rsidRPr="007B2272" w:rsidRDefault="00961768" w:rsidP="00C65DC7">
            <w:pPr>
              <w:rPr>
                <w:rFonts w:ascii="Noto Sans" w:hAnsi="Noto Sans" w:cs="Noto Sans"/>
                <w:b/>
                <w:bCs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/>
            </w:r>
          </w:p>
        </w:tc>
        <w:tc>
          <w:tcPr>
            <w:tcW w:w="2287" w:type="dxa"/>
            <w:gridSpan w:val="4"/>
            <w:vAlign w:val="center"/>
          </w:tcPr>
          <w:p w14:paraId="6A6BFED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41" w:type="dxa"/>
            <w:gridSpan w:val="3"/>
            <w:vAlign w:val="center"/>
          </w:tcPr>
          <w:p w14:paraId="4C1CB5E7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  <w:tr w:rsidR="00D86ADF" w:rsidRPr="004554F5" w14:paraId="49F971FD" w14:textId="77777777" w:rsidTr="00C65DC7">
        <w:trPr>
          <w:jc w:val="center"/>
        </w:trPr>
        <w:tc>
          <w:tcPr>
            <w:tcW w:w="3652" w:type="dxa"/>
            <w:gridSpan w:val="5"/>
            <w:vAlign w:val="center"/>
          </w:tcPr>
          <w:p w14:paraId="097BF6C7" w14:textId="0995DB3A" w:rsidR="00D86ADF" w:rsidRPr="004554F5" w:rsidRDefault="00B70353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>AREA</w:t>
            </w:r>
            <w:r w:rsidR="00D86ADF" w:rsidRPr="004554F5">
              <w:rPr>
                <w:rFonts w:ascii="Noto Sans" w:hAnsi="Noto Sans" w:cs="Noto Sans"/>
                <w:b/>
                <w:bCs/>
              </w:rPr>
              <w:t xml:space="preserve"> REGIONAL:</w:t>
            </w:r>
          </w:p>
        </w:tc>
        <w:tc>
          <w:tcPr>
            <w:tcW w:w="6833" w:type="dxa"/>
            <w:gridSpan w:val="9"/>
            <w:vAlign w:val="center"/>
          </w:tcPr>
          <w:p w14:paraId="73B6E198" w14:textId="0EE27D5D" w:rsidR="00D86ADF" w:rsidRPr="004554F5" w:rsidRDefault="005E6504" w:rsidP="00C65DC7">
            <w:pPr>
              <w:rPr>
                <w:rFonts w:ascii="Noto Sans" w:hAnsi="Noto Sans" w:cs="Noto Sans"/>
              </w:rPr>
            </w:pPr>
            <w:r w:rsidRPr="00FE6C14">
              <w:rPr>
                <w:rFonts w:ascii="Geomanist" w:hAnsi="Geomanist" w:cs="Noto Sans"/>
                <w:b/>
                <w:bCs/>
              </w:rPr>
              <w:t>COORDINACIÓN DE DESARROLLO HUMANO ALTIPLANO</w:t>
            </w:r>
          </w:p>
        </w:tc>
      </w:tr>
      <w:tr w:rsidR="00D86ADF" w:rsidRPr="004554F5" w14:paraId="7A18A585" w14:textId="77777777" w:rsidTr="00C65DC7">
        <w:trPr>
          <w:jc w:val="center"/>
        </w:trPr>
        <w:tc>
          <w:tcPr>
            <w:tcW w:w="2554" w:type="dxa"/>
            <w:gridSpan w:val="4"/>
            <w:vAlign w:val="center"/>
          </w:tcPr>
          <w:p w14:paraId="0196D4CD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65" w:type="dxa"/>
            <w:gridSpan w:val="4"/>
            <w:vAlign w:val="center"/>
          </w:tcPr>
          <w:p w14:paraId="126E6071" w14:textId="7EEB6E14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  <w:tc>
          <w:tcPr>
            <w:tcW w:w="1266" w:type="dxa"/>
            <w:gridSpan w:val="5"/>
            <w:vAlign w:val="center"/>
          </w:tcPr>
          <w:p w14:paraId="2F7689B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00" w:type="dxa"/>
            <w:vAlign w:val="center"/>
          </w:tcPr>
          <w:p w14:paraId="718E45CC" w14:textId="06A58971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</w:tr>
      <w:tr w:rsidR="00D86ADF" w:rsidRPr="004554F5" w14:paraId="33803A91" w14:textId="77777777" w:rsidTr="00C65DC7">
        <w:trPr>
          <w:jc w:val="center"/>
        </w:trPr>
        <w:tc>
          <w:tcPr>
            <w:tcW w:w="1065" w:type="dxa"/>
            <w:vAlign w:val="center"/>
          </w:tcPr>
          <w:p w14:paraId="1E92D20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2587" w:type="dxa"/>
            <w:gridSpan w:val="4"/>
            <w:vAlign w:val="center"/>
          </w:tcPr>
          <w:p w14:paraId="01905A59" w14:textId="324A08E5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/>
            </w:r>
          </w:p>
        </w:tc>
        <w:tc>
          <w:tcPr>
            <w:tcW w:w="3547" w:type="dxa"/>
            <w:gridSpan w:val="5"/>
            <w:vAlign w:val="center"/>
          </w:tcPr>
          <w:p w14:paraId="19E6A8DB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86" w:type="dxa"/>
            <w:gridSpan w:val="4"/>
            <w:vAlign w:val="center"/>
          </w:tcPr>
          <w:p w14:paraId="40E8869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</w:tbl>
    <w:p w14:paraId="59539774" w14:textId="77777777" w:rsidR="00D86ADF" w:rsidRPr="004554F5" w:rsidRDefault="00D86ADF" w:rsidP="00D86ADF">
      <w:pPr>
        <w:spacing w:line="240" w:lineRule="exact"/>
        <w:jc w:val="both"/>
        <w:rPr>
          <w:rFonts w:ascii="Noto Sans" w:hAnsi="Noto Sans" w:cs="Noto Sans"/>
          <w:i/>
          <w:iCs/>
          <w:sz w:val="22"/>
          <w:szCs w:val="22"/>
        </w:rPr>
      </w:pPr>
    </w:p>
    <w:p w14:paraId="76E6219E" w14:textId="5557D517" w:rsidR="00D86ADF" w:rsidRPr="004554F5" w:rsidRDefault="00D86ADF" w:rsidP="00D86ADF">
      <w:pPr>
        <w:pBdr>
          <w:top w:val="single" w:sz="8" w:space="1" w:color="auto"/>
          <w:left w:val="single" w:sz="8" w:space="13" w:color="auto"/>
          <w:bottom w:val="single" w:sz="8" w:space="1" w:color="auto"/>
          <w:right w:val="single" w:sz="8" w:space="4" w:color="auto"/>
        </w:pBdr>
        <w:spacing w:line="200" w:lineRule="exact"/>
        <w:ind w:left="284" w:right="48" w:firstLine="425"/>
        <w:jc w:val="both"/>
        <w:rPr>
          <w:rFonts w:ascii="Noto Sans" w:hAnsi="Noto Sans" w:cs="Noto Sans"/>
          <w:i/>
          <w:iCs/>
          <w:sz w:val="18"/>
          <w:szCs w:val="18"/>
        </w:rPr>
      </w:pPr>
      <w:r w:rsidRPr="004554F5">
        <w:rPr>
          <w:rFonts w:ascii="Noto Sans" w:hAnsi="Noto Sans" w:cs="Noto Sans"/>
          <w:i/>
          <w:iCs/>
          <w:sz w:val="18"/>
          <w:szCs w:val="18"/>
        </w:rPr>
        <w:t>Las firmas en el presente formato validan que los datos en SCPM-04, 05 y 06 están capturados en sistema institucional, que el archivo de evidencia de impartición de evento de capacitación incluye todos los documentos numerados arriba (escaneados en ese orden) y que toda la documentación contiene información coherente, homogénea entre cada formato, fidedigna y completa (con firmas y datos requeridos). Antes de enviar este formato a la Coordinación Regional, el archivo del evento de capacitación debe colocarse clasificado por Región y por EPS en la carpeta compartida de la Gerencia de Capacitación</w:t>
      </w:r>
      <w:r w:rsidR="00B70353">
        <w:rPr>
          <w:rFonts w:ascii="Noto Sans" w:hAnsi="Noto Sans" w:cs="Noto Sans"/>
          <w:i/>
          <w:iCs/>
          <w:sz w:val="18"/>
          <w:szCs w:val="18"/>
        </w:rPr>
        <w:t xml:space="preserve"> Desempeño y Servicios al Personal </w:t>
      </w:r>
      <w:r w:rsidRPr="004554F5">
        <w:rPr>
          <w:rFonts w:ascii="Noto Sans" w:hAnsi="Noto Sans" w:cs="Noto Sans"/>
          <w:i/>
          <w:iCs/>
          <w:sz w:val="18"/>
          <w:szCs w:val="18"/>
        </w:rPr>
        <w:t>, nombrado como se muestra en la siguiente nomenclatura “Id Nombre del evento”</w:t>
      </w:r>
    </w:p>
    <w:p w14:paraId="1A12DFCB" w14:textId="77777777" w:rsidR="0035030C" w:rsidRPr="004554F5" w:rsidRDefault="0035030C" w:rsidP="007F456C">
      <w:pPr>
        <w:rPr>
          <w:rFonts w:ascii="Noto Sans" w:hAnsi="Noto Sans" w:cs="Noto Sans"/>
          <w:sz w:val="22"/>
          <w:szCs w:val="22"/>
        </w:rPr>
      </w:pPr>
    </w:p>
    <w:sectPr w:rsidR="0035030C" w:rsidRPr="004554F5" w:rsidSect="004554F5">
      <w:headerReference w:type="default" r:id="rId10"/>
      <w:footerReference w:type="default" r:id="rId11"/>
      <w:pgSz w:w="12240" w:h="15840" w:code="1"/>
      <w:pgMar w:top="1560" w:right="758" w:bottom="1701" w:left="99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DD42A" w14:textId="77777777" w:rsidR="006C4D3B" w:rsidRDefault="006C4D3B" w:rsidP="009D2B83">
      <w:r>
        <w:separator/>
      </w:r>
    </w:p>
  </w:endnote>
  <w:endnote w:type="continuationSeparator" w:id="0">
    <w:p w14:paraId="42D29D04" w14:textId="77777777" w:rsidR="006C4D3B" w:rsidRDefault="006C4D3B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FD9B" w14:textId="77777777" w:rsidR="009D2B83" w:rsidRDefault="009D2B83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46E8E9E4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7061ADB6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6E520FCF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5D35593B" w14:textId="77777777" w:rsidR="001A4729" w:rsidRPr="00731A4E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8D3BD" w14:textId="77777777" w:rsidR="006C4D3B" w:rsidRDefault="006C4D3B" w:rsidP="009D2B83">
      <w:r>
        <w:separator/>
      </w:r>
    </w:p>
  </w:footnote>
  <w:footnote w:type="continuationSeparator" w:id="0">
    <w:p w14:paraId="46701714" w14:textId="77777777" w:rsidR="006C4D3B" w:rsidRDefault="006C4D3B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5CF9" w14:textId="42AE8172" w:rsidR="003406D3" w:rsidRPr="00D86ADF" w:rsidRDefault="004554F5" w:rsidP="003406D3">
    <w:pPr>
      <w:pStyle w:val="Encabezado"/>
      <w:autoSpaceDE w:val="0"/>
      <w:autoSpaceDN w:val="0"/>
      <w:spacing w:line="220" w:lineRule="exact"/>
      <w:jc w:val="center"/>
      <w:rPr>
        <w:rFonts w:ascii="Noto Sans" w:hAnsi="Noto Sans" w:cs="Noto Sans"/>
        <w:smallCaps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9264" behindDoc="1" locked="0" layoutInCell="1" allowOverlap="1" wp14:anchorId="05C3FAF5" wp14:editId="6F262073">
          <wp:simplePos x="0" y="0"/>
          <wp:positionH relativeFrom="margin">
            <wp:posOffset>0</wp:posOffset>
          </wp:positionH>
          <wp:positionV relativeFrom="paragraph">
            <wp:posOffset>-93980</wp:posOffset>
          </wp:positionV>
          <wp:extent cx="1423988" cy="510000"/>
          <wp:effectExtent l="0" t="0" r="5080" b="4445"/>
          <wp:wrapNone/>
          <wp:docPr id="1040817627" name="0 Imagen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0 Imagen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6D3" w:rsidRPr="00D86ADF">
      <w:rPr>
        <w:rFonts w:ascii="Noto Sans" w:hAnsi="Noto Sans" w:cs="Noto Sans"/>
        <w:smallCaps/>
      </w:rPr>
      <w:t>Sistema de Capacitación en Petróleos Mexicanos</w:t>
    </w:r>
  </w:p>
  <w:p w14:paraId="5BA04F46" w14:textId="4F3F18FD" w:rsidR="009D2B83" w:rsidRPr="00D86ADF" w:rsidRDefault="003406D3" w:rsidP="003406D3">
    <w:pPr>
      <w:jc w:val="center"/>
      <w:rPr>
        <w:rFonts w:ascii="Noto Sans" w:hAnsi="Noto Sans" w:cs="Noto Sans"/>
        <w:sz w:val="20"/>
        <w:szCs w:val="20"/>
      </w:rPr>
    </w:pPr>
    <w:r w:rsidRPr="00D86ADF">
      <w:rPr>
        <w:rFonts w:ascii="Noto Sans" w:hAnsi="Noto Sans" w:cs="Noto Sans"/>
        <w:b/>
        <w:bCs/>
      </w:rPr>
      <w:t>Formato de Verificación de Contenido</w:t>
    </w:r>
    <w:r w:rsidRPr="00D86ADF">
      <w:rPr>
        <w:rFonts w:ascii="Noto Sans" w:hAnsi="Noto Sans" w:cs="Noto Sans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73"/>
    <w:rsid w:val="000217E8"/>
    <w:rsid w:val="00035E15"/>
    <w:rsid w:val="0006777A"/>
    <w:rsid w:val="00082CD4"/>
    <w:rsid w:val="00093046"/>
    <w:rsid w:val="000A2BCA"/>
    <w:rsid w:val="00113BAE"/>
    <w:rsid w:val="00114F26"/>
    <w:rsid w:val="0012051F"/>
    <w:rsid w:val="00121CB9"/>
    <w:rsid w:val="0013564E"/>
    <w:rsid w:val="001566D7"/>
    <w:rsid w:val="001809FB"/>
    <w:rsid w:val="00196A0F"/>
    <w:rsid w:val="001A4729"/>
    <w:rsid w:val="001B5A89"/>
    <w:rsid w:val="001B788E"/>
    <w:rsid w:val="001C3163"/>
    <w:rsid w:val="001D3827"/>
    <w:rsid w:val="001D3B00"/>
    <w:rsid w:val="001D4AB1"/>
    <w:rsid w:val="001E6B98"/>
    <w:rsid w:val="002024E2"/>
    <w:rsid w:val="00214362"/>
    <w:rsid w:val="0022300C"/>
    <w:rsid w:val="00284857"/>
    <w:rsid w:val="002B3813"/>
    <w:rsid w:val="002D2E64"/>
    <w:rsid w:val="002D439C"/>
    <w:rsid w:val="002D4754"/>
    <w:rsid w:val="002D7521"/>
    <w:rsid w:val="002E10AD"/>
    <w:rsid w:val="002E777C"/>
    <w:rsid w:val="003331D3"/>
    <w:rsid w:val="003406D3"/>
    <w:rsid w:val="00341442"/>
    <w:rsid w:val="0035030C"/>
    <w:rsid w:val="00365E4E"/>
    <w:rsid w:val="00373387"/>
    <w:rsid w:val="00381DBC"/>
    <w:rsid w:val="00382A4E"/>
    <w:rsid w:val="00390570"/>
    <w:rsid w:val="00390574"/>
    <w:rsid w:val="003D63FA"/>
    <w:rsid w:val="003E1398"/>
    <w:rsid w:val="0040123E"/>
    <w:rsid w:val="00441BDF"/>
    <w:rsid w:val="00444F01"/>
    <w:rsid w:val="004554F5"/>
    <w:rsid w:val="00456B4A"/>
    <w:rsid w:val="00476994"/>
    <w:rsid w:val="0049195B"/>
    <w:rsid w:val="00493615"/>
    <w:rsid w:val="004A6D59"/>
    <w:rsid w:val="004B4D18"/>
    <w:rsid w:val="004D65D3"/>
    <w:rsid w:val="004E6836"/>
    <w:rsid w:val="004F719E"/>
    <w:rsid w:val="005345F4"/>
    <w:rsid w:val="00534882"/>
    <w:rsid w:val="00537942"/>
    <w:rsid w:val="00567F4B"/>
    <w:rsid w:val="00590485"/>
    <w:rsid w:val="005A6B92"/>
    <w:rsid w:val="005B2470"/>
    <w:rsid w:val="005B26E0"/>
    <w:rsid w:val="005C49C3"/>
    <w:rsid w:val="005E6504"/>
    <w:rsid w:val="005E74D5"/>
    <w:rsid w:val="005F5E44"/>
    <w:rsid w:val="006121F5"/>
    <w:rsid w:val="00637E53"/>
    <w:rsid w:val="006A07A7"/>
    <w:rsid w:val="006B5CE5"/>
    <w:rsid w:val="006C4D3B"/>
    <w:rsid w:val="006C7A21"/>
    <w:rsid w:val="006D4934"/>
    <w:rsid w:val="00731A4E"/>
    <w:rsid w:val="0075725B"/>
    <w:rsid w:val="00770889"/>
    <w:rsid w:val="00785055"/>
    <w:rsid w:val="0079585B"/>
    <w:rsid w:val="00796DA4"/>
    <w:rsid w:val="007B2272"/>
    <w:rsid w:val="007C17E0"/>
    <w:rsid w:val="007F1FC7"/>
    <w:rsid w:val="007F456C"/>
    <w:rsid w:val="0080225B"/>
    <w:rsid w:val="008361EF"/>
    <w:rsid w:val="00837A4F"/>
    <w:rsid w:val="00870A32"/>
    <w:rsid w:val="00882A12"/>
    <w:rsid w:val="008C355B"/>
    <w:rsid w:val="008D56D0"/>
    <w:rsid w:val="008E059F"/>
    <w:rsid w:val="00913E06"/>
    <w:rsid w:val="00920D98"/>
    <w:rsid w:val="00934C10"/>
    <w:rsid w:val="0094479D"/>
    <w:rsid w:val="0095482E"/>
    <w:rsid w:val="00961768"/>
    <w:rsid w:val="009A362D"/>
    <w:rsid w:val="009B62C8"/>
    <w:rsid w:val="009B6FF2"/>
    <w:rsid w:val="009C09FD"/>
    <w:rsid w:val="009D2B83"/>
    <w:rsid w:val="009D7152"/>
    <w:rsid w:val="009F1F04"/>
    <w:rsid w:val="00A23F12"/>
    <w:rsid w:val="00A26295"/>
    <w:rsid w:val="00A36FA3"/>
    <w:rsid w:val="00A46AD9"/>
    <w:rsid w:val="00A66573"/>
    <w:rsid w:val="00A674FE"/>
    <w:rsid w:val="00A74350"/>
    <w:rsid w:val="00A81F2D"/>
    <w:rsid w:val="00A90D0F"/>
    <w:rsid w:val="00AA4CB2"/>
    <w:rsid w:val="00AC4802"/>
    <w:rsid w:val="00AC5C99"/>
    <w:rsid w:val="00AD203C"/>
    <w:rsid w:val="00B12FD2"/>
    <w:rsid w:val="00B13BC1"/>
    <w:rsid w:val="00B51B33"/>
    <w:rsid w:val="00B60150"/>
    <w:rsid w:val="00B6406D"/>
    <w:rsid w:val="00B648C4"/>
    <w:rsid w:val="00B66518"/>
    <w:rsid w:val="00B70353"/>
    <w:rsid w:val="00B72818"/>
    <w:rsid w:val="00BB4ABC"/>
    <w:rsid w:val="00BC7B80"/>
    <w:rsid w:val="00BD7067"/>
    <w:rsid w:val="00BE2958"/>
    <w:rsid w:val="00BE6F29"/>
    <w:rsid w:val="00BF7EA5"/>
    <w:rsid w:val="00C0046B"/>
    <w:rsid w:val="00C0123B"/>
    <w:rsid w:val="00C0784E"/>
    <w:rsid w:val="00C33D63"/>
    <w:rsid w:val="00C36E68"/>
    <w:rsid w:val="00C43EFA"/>
    <w:rsid w:val="00C5138E"/>
    <w:rsid w:val="00C72398"/>
    <w:rsid w:val="00CA7AA1"/>
    <w:rsid w:val="00CB3628"/>
    <w:rsid w:val="00CC1FDF"/>
    <w:rsid w:val="00D034F1"/>
    <w:rsid w:val="00D0390A"/>
    <w:rsid w:val="00D21400"/>
    <w:rsid w:val="00D4415C"/>
    <w:rsid w:val="00D54C15"/>
    <w:rsid w:val="00D575A1"/>
    <w:rsid w:val="00D75D48"/>
    <w:rsid w:val="00D81E0D"/>
    <w:rsid w:val="00D8308B"/>
    <w:rsid w:val="00D86ADF"/>
    <w:rsid w:val="00DA4913"/>
    <w:rsid w:val="00DC0C4D"/>
    <w:rsid w:val="00DF39D7"/>
    <w:rsid w:val="00E05438"/>
    <w:rsid w:val="00E05EC2"/>
    <w:rsid w:val="00E212C5"/>
    <w:rsid w:val="00E2223B"/>
    <w:rsid w:val="00E4269B"/>
    <w:rsid w:val="00E63522"/>
    <w:rsid w:val="00EB1A81"/>
    <w:rsid w:val="00EB6F28"/>
    <w:rsid w:val="00EC7F76"/>
    <w:rsid w:val="00F43789"/>
    <w:rsid w:val="00F44A7F"/>
    <w:rsid w:val="00F66FA8"/>
    <w:rsid w:val="00F80FD5"/>
    <w:rsid w:val="00F919E0"/>
    <w:rsid w:val="00FB6F94"/>
    <w:rsid w:val="00FD19D6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07CF5"/>
  <w15:docId w15:val="{193D65DA-8469-410A-A2DF-A5D7DF7F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217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7E8"/>
    <w:rPr>
      <w:color w:val="605E5C"/>
      <w:shd w:val="clear" w:color="auto" w:fill="E1DFDD"/>
    </w:rPr>
  </w:style>
  <w:style w:type="character" w:styleId="Nmerodepgina">
    <w:name w:val="page number"/>
    <w:rsid w:val="00731A4E"/>
    <w:rPr>
      <w:rFonts w:ascii="Arial Narrow" w:hAnsi="Arial Narrow"/>
      <w:sz w:val="18"/>
    </w:rPr>
  </w:style>
  <w:style w:type="table" w:styleId="Tablaconcuadrcula">
    <w:name w:val="Table Grid"/>
    <w:basedOn w:val="Tablanormal"/>
    <w:uiPriority w:val="39"/>
    <w:rsid w:val="00D86AD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acheFolder\512645\Temporary%20Internet%20Files\Content.Outlook\LLSQ0L93\corp_hoja_membretada_cart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f739fa1a0fba0a8d9368dce7172df3cd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c4a6e70d740d55fbf94c06d94431981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24985c95-fb57-494f-9756-0ccb38565a26">XWKFF545T6Z4-292-942</_dlc_DocId>
    <_dlc_DocIdUrl xmlns="24985c95-fb57-494f-9756-0ccb38565a26">
      <Url>http://intranet.pemex.com/acerca/indentidad_institucional/_layouts/15/DocIdRedir.aspx?ID=XWKFF545T6Z4-292-942</Url>
      <Description>XWKFF545T6Z4-292-942</Description>
    </_dlc_DocIdUrl>
  </documentManagement>
</p:properties>
</file>

<file path=customXml/itemProps1.xml><?xml version="1.0" encoding="utf-8"?>
<ds:datastoreItem xmlns:ds="http://schemas.openxmlformats.org/officeDocument/2006/customXml" ds:itemID="{4B372235-1673-4A38-A689-516180854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CF339-BAE8-4D56-A7EE-945549905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4A97D-CD8F-45FB-B73D-8C0B26152EA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A2A4574-A47A-47E7-AB9C-DC4E43872F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corp_hoja_membretada_carta_color</Template>
  <TotalTime>1</TotalTime>
  <Pages>2</Pages>
  <Words>406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Carta</vt:lpstr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Carta</dc:title>
  <dc:subject/>
  <dc:creator>Gurrion Silva Javier Adolfo</dc:creator>
  <cp:keywords/>
  <dc:description/>
  <cp:lastModifiedBy>Samuel Antonio Guerrero Chávez</cp:lastModifiedBy>
  <cp:revision>3</cp:revision>
  <dcterms:created xsi:type="dcterms:W3CDTF">2026-08-11T19:33:00Z</dcterms:created>
  <dcterms:modified xsi:type="dcterms:W3CDTF">2026-08-13T16:46:00Z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2023-12-27T17:24:29Z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b6ed5cee-18da-4c36-b6c5-318895731d88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0x01010095CF1E75924A1B44AB82CE082859EFFF</vt:lpwstr>
  </property>
  <property fmtid="{D5CDD505-2E9C-101B-9397-08002B2CF9AE}" pid="10" name="_dlc_DocIdItemGuid">
    <vt:lpwstr>88914a7c-e429-40f7-a560-7c15d6c53bf9</vt:lpwstr>
  </property>
</Properties>
</file>