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50694144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BOMBERO CLASE "A" ALMACENAMIENTO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06/04/2026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02/05/2026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192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Santiago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320182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