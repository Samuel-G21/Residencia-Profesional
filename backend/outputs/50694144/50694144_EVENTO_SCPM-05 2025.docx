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50694144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BOMBERO CLASE "A" ALMACENAMIENTO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192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460650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Campos Ramirez Vanessa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375657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Ceron Sanchez Francisco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268041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Jimenez Garcia Gerardo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380140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Tellez Jimenez Anhuar Dallan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Santiago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320182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