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50694147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BOMBERO CLASE B CONTRAINCENDIO (SICAM)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13/04/2026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24/04/2026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80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Juan Rodriguez Vega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879736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13/04/2026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13/04/2026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