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8207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060125A1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5F079D12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750D583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E482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5235BC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3884F06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0209C63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4221ACD5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50694147</w:t>
            </w:r>
          </w:p>
        </w:tc>
        <w:tc>
          <w:tcPr>
            <w:tcW w:w="6352" w:type="dxa"/>
            <w:gridSpan w:val="9"/>
            <w:vAlign w:val="center"/>
          </w:tcPr>
          <w:p w14:paraId="20F0336F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BOMBERO CLASE B CONTRAINCENDIO (SICAM)</w:t>
            </w:r>
          </w:p>
        </w:tc>
        <w:tc>
          <w:tcPr>
            <w:tcW w:w="3461" w:type="dxa"/>
            <w:gridSpan w:val="9"/>
            <w:vAlign w:val="center"/>
          </w:tcPr>
          <w:p w14:paraId="39F1EAD0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10C9FDF7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2A6AB1A0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6E1C4985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4E3D5F10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2374CA72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528744E4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7B5390C7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5A2D15F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0EAFE86B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0D73FBE2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>80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3592CA9E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5B73EE1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0982726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C6C99A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1D4FCEF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19C3F390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0D638B45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3EE29322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5335A9E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6E281C0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13C79D4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6BE93568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CB2D2B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34A7ABE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7FF1FC59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4FE6269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B644CD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61E4E551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253E2F04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9E7715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234B372C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179064F5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97DD9E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13</w:t>
            </w:r>
          </w:p>
        </w:tc>
        <w:tc>
          <w:tcPr>
            <w:tcW w:w="670" w:type="dxa"/>
            <w:gridSpan w:val="3"/>
          </w:tcPr>
          <w:p w14:paraId="0C1D5707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04</w:t>
            </w:r>
          </w:p>
        </w:tc>
        <w:tc>
          <w:tcPr>
            <w:tcW w:w="669" w:type="dxa"/>
            <w:gridSpan w:val="2"/>
          </w:tcPr>
          <w:p w14:paraId="5CA04E6E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  <w:tc>
          <w:tcPr>
            <w:tcW w:w="529" w:type="dxa"/>
            <w:vMerge/>
            <w:shd w:val="clear" w:color="auto" w:fill="D9D9D9"/>
          </w:tcPr>
          <w:p w14:paraId="0CEDB63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1674372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24</w:t>
            </w:r>
          </w:p>
        </w:tc>
        <w:tc>
          <w:tcPr>
            <w:tcW w:w="669" w:type="dxa"/>
            <w:gridSpan w:val="2"/>
          </w:tcPr>
          <w:p w14:paraId="037548A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04</w:t>
            </w:r>
          </w:p>
        </w:tc>
        <w:tc>
          <w:tcPr>
            <w:tcW w:w="649" w:type="dxa"/>
          </w:tcPr>
          <w:p w14:paraId="45704ACA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</w:tr>
      <w:tr w:rsidR="00570649" w:rsidRPr="000C2AB1" w14:paraId="0E987F55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16AE1C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7C64B4CE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3E794C6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E7503A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A1AF2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76C8374D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9FE784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259775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D4410F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74B645E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12562A1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B50D5B8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0B59995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075CD16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D9859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9E6449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1E286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0A4F1CC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180F687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222862B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0260087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932362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653ECA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6CAAB0E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881912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Arteaga Vazquez Otilio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469261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Chavez De Leon Marte Amado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478906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Galvez Martinez Fernando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338049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Hernandez Hernandez Facundo Alfonso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377366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Najera Gomez Julian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694785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Patiño Ocampo Noe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347157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Reyna Gutierrez Jorge Francisco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857478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Rociles Garcia Juan Antonio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</w:tbl>
    <w:p w14:paraId="172B3DEC" w14:textId="77777777" w:rsidR="00A023BB" w:rsidRDefault="00A023BB" w:rsidP="00C272B7">
      <w:pPr>
        <w:rPr>
          <w:color w:val="FFFFFF"/>
          <w:sz w:val="8"/>
          <w:szCs w:val="12"/>
        </w:rPr>
      </w:pPr>
    </w:p>
    <w:p w14:paraId="11F108E4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82F02C8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70F33BC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3E495893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1ED7CF0E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71998A4B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E8AA36D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Juan Rodriguez Vega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879736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7AC4E3C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8423222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5E8A1020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0A4A9FEA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A5B43F4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31815B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BE5974B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E9F66E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79FC03C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769EBBAC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292BBAE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1236E857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F7C1B2F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72BC22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24C4111C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10D128D4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E052ED9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6D0BB" w14:textId="77777777" w:rsidR="007E7FCA" w:rsidRDefault="007E7FCA">
      <w:r>
        <w:separator/>
      </w:r>
    </w:p>
  </w:endnote>
  <w:endnote w:type="continuationSeparator" w:id="0">
    <w:p w14:paraId="7B28056B" w14:textId="77777777" w:rsidR="007E7FCA" w:rsidRDefault="007E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A0BB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E5787" w14:textId="77777777" w:rsidR="007E7FCA" w:rsidRDefault="007E7FCA">
      <w:r>
        <w:separator/>
      </w:r>
    </w:p>
  </w:footnote>
  <w:footnote w:type="continuationSeparator" w:id="0">
    <w:p w14:paraId="76FEB4CE" w14:textId="77777777" w:rsidR="007E7FCA" w:rsidRDefault="007E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0903F17F" w14:textId="77777777" w:rsidTr="00DE1868">
      <w:tc>
        <w:tcPr>
          <w:tcW w:w="3227" w:type="dxa"/>
        </w:tcPr>
        <w:p w14:paraId="6C71F78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8pt;height:4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541729" r:id="rId2"/>
            </w:object>
          </w:r>
        </w:p>
      </w:tc>
      <w:tc>
        <w:tcPr>
          <w:tcW w:w="8561" w:type="dxa"/>
        </w:tcPr>
        <w:p w14:paraId="6B32CF29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17424A50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6529A09F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775440AB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50381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14</cp:revision>
  <cp:lastPrinted>2023-10-23T20:45:00Z</cp:lastPrinted>
  <dcterms:created xsi:type="dcterms:W3CDTF">2026-08-11T19:45:00Z</dcterms:created>
  <dcterms:modified xsi:type="dcterms:W3CDTF">2026-09-10T16:36:00Z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