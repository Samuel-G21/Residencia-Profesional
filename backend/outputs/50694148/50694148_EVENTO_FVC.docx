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50694148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SUPERVISOR "A" DE PLANTAS PROCESO (SISTEMA DE CDA)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06/04/2026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02/05/2026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192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Ejecutivo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219855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