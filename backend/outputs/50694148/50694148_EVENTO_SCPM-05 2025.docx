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8207" w14:textId="77777777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060125A1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5F079D12" w14:textId="77777777" w:rsidTr="00B27B55">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750D583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1BFE482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05235BC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3884F06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30209C63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4221ACD5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50694148</w:t>
            </w:r>
          </w:p>
        </w:tc>
        <w:tc>
          <w:tcPr>
            <w:tcW w:w="6352" w:type="dxa"/>
            <w:gridSpan w:val="9"/>
            <w:vAlign w:val="center"/>
          </w:tcPr>
          <w:p w14:paraId="20F0336F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SUPERVISOR "A" DE PLANTAS PROCESO (SISTEMA DE CDA)</w:t>
            </w:r>
          </w:p>
        </w:tc>
        <w:tc>
          <w:tcPr>
            <w:tcW w:w="3461" w:type="dxa"/>
            <w:gridSpan w:val="9"/>
            <w:vAlign w:val="center"/>
          </w:tcPr>
          <w:p w14:paraId="39F1EAD0" w14:textId="77777777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10C9FDF7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C2AB1" w:rsidRPr="000C2AB1" w14:paraId="2A6AB1A0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6E1C4985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4E3D5F10" w14:textId="77777777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2374CA72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528744E4" w14:textId="77777777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7B5390C7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5A2D15F3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0EAFE86B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0D73FBE2" w14:textId="77777777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 xml:space="preserve">192</w:t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3592CA9E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5B73EE1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0982726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6C6C99A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1D4FCEF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19C3F390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0D638B45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3EE29322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15335A9E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6E281C0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13C79D46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6BE93568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6CB2D2B6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234A7ABE" w14:textId="77777777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7FF1FC59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4FE6269E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4B644CD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61E4E551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253E2F04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5D9E7715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234B372C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179064F5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197DD9E8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06</w:t>
            </w:r>
          </w:p>
        </w:tc>
        <w:tc>
          <w:tcPr>
            <w:tcW w:w="670" w:type="dxa"/>
            <w:gridSpan w:val="3"/>
          </w:tcPr>
          <w:p w14:paraId="0C1D5707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04</w:t>
            </w:r>
          </w:p>
        </w:tc>
        <w:tc>
          <w:tcPr>
            <w:tcW w:w="669" w:type="dxa"/>
            <w:gridSpan w:val="2"/>
          </w:tcPr>
          <w:p w14:paraId="5CA04E6E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  <w:tc>
          <w:tcPr>
            <w:tcW w:w="529" w:type="dxa"/>
            <w:vMerge/>
            <w:shd w:val="clear" w:color="auto" w:fill="D9D9D9"/>
          </w:tcPr>
          <w:p w14:paraId="0CEDB63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1674372C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02</w:t>
            </w:r>
          </w:p>
        </w:tc>
        <w:tc>
          <w:tcPr>
            <w:tcW w:w="669" w:type="dxa"/>
            <w:gridSpan w:val="2"/>
          </w:tcPr>
          <w:p w14:paraId="037548A3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05</w:t>
            </w:r>
          </w:p>
        </w:tc>
        <w:tc>
          <w:tcPr>
            <w:tcW w:w="649" w:type="dxa"/>
          </w:tcPr>
          <w:p w14:paraId="45704ACA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</w:tr>
      <w:tr w:rsidR="00570649" w:rsidRPr="000C2AB1" w14:paraId="0E987F55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016AE1C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7C64B4CE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3E794C68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4E7503AD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7A1AF22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76C8374D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79FE784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3259775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D4410F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74B645E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12562A1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6B50D5B8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0B59995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075CD16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0ED9859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49E6449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21E2868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0A4F1CC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180F687E" w14:textId="77777777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222862B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0260087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3932362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5653ECA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6CAAB0E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379607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Chavez Ramirez Jose Mario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376984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Hampshire Sanchez Gustavo Gerardo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485464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Pineda Sarabia Enrique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375420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Rivas Mendoza Alejandro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</w:tbl>
    <w:p w14:paraId="172B3DEC" w14:textId="77777777" w:rsidR="00A023BB" w:rsidRDefault="00A023BB" w:rsidP="00C272B7">
      <w:pPr>
        <w:rPr>
          <w:color w:val="FFFFFF"/>
          <w:sz w:val="8"/>
          <w:szCs w:val="12"/>
        </w:rPr>
      </w:pPr>
    </w:p>
    <w:p w14:paraId="11F108E4" w14:textId="77777777" w:rsidR="00C272B7" w:rsidRPr="009141E4" w:rsidRDefault="00C272B7" w:rsidP="00C272B7">
      <w:pPr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582F02C8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70F33BC8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3E495893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1ED7CF0E" w14:textId="77777777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71998A4B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1E8AA36D" w14:textId="77777777" w:rsidR="007F021D" w:rsidRPr="00440982" w:rsidRDefault="00E865B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Ejecutivo</w:t>
            </w:r>
            <w:r w:rsidR="000C6DF6" w:rsidRPr="00DE7FB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F-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219855</w:t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47AC4E3C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8423222" w14:textId="77777777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5E8A1020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0A4A9FEA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2A5B43F4" w14:textId="77777777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>Área Usuaria</w:t>
            </w:r>
          </w:p>
        </w:tc>
      </w:tr>
      <w:tr w:rsidR="007A7481" w:rsidRPr="008A6907" w14:paraId="431815B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6BE5974B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1E9F66E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79FC03C" w14:textId="77777777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="00E14DB0" w:rsidRPr="00E14DB0">
              <w:rPr>
                <w:lang w:val="pt-PT"/>
              </w:rPr>
              <w:t xml:space="preserve"> </w:t>
            </w:r>
            <w:r w:rsidR="00E14DB0" w:rsidRPr="00E14DB0">
              <w:rPr>
                <w:rFonts w:ascii="Arial" w:hAnsi="Arial" w:cs="Arial"/>
                <w:sz w:val="22"/>
                <w:szCs w:val="22"/>
                <w:lang w:val="pt-PT"/>
              </w:rPr>
              <w:t>Ing. Raymundo Acosta Chavarria</w:t>
            </w:r>
            <w:r w:rsid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F-</w:t>
            </w:r>
            <w:r w:rsidR="002E2AB1" w:rsidRPr="002E2AB1">
              <w:rPr>
                <w:lang w:val="pt-PT"/>
              </w:rPr>
              <w:t xml:space="preserve"> </w:t>
            </w:r>
            <w:r w:rsidR="002E2AB1" w:rsidRPr="002E2AB1">
              <w:rPr>
                <w:rFonts w:ascii="Arial" w:hAnsi="Arial" w:cs="Arial"/>
                <w:sz w:val="22"/>
                <w:szCs w:val="22"/>
                <w:lang w:val="pt-PT"/>
              </w:rPr>
              <w:t>282496</w:t>
            </w:r>
          </w:p>
          <w:p w14:paraId="769EBBAC" w14:textId="77777777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4292BBAE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1236E857" w14:textId="7777777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5F7C1B2F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372BC227" w14:textId="77777777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24C4111C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10D128D4" w14:textId="77777777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0E052ED9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6D0BB" w14:textId="77777777" w:rsidR="007E7FCA" w:rsidRDefault="007E7FCA">
      <w:r>
        <w:separator/>
      </w:r>
    </w:p>
  </w:endnote>
  <w:endnote w:type="continuationSeparator" w:id="0">
    <w:p w14:paraId="7B28056B" w14:textId="77777777" w:rsidR="007E7FCA" w:rsidRDefault="007E7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A0BB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E5787" w14:textId="77777777" w:rsidR="007E7FCA" w:rsidRDefault="007E7FCA">
      <w:r>
        <w:separator/>
      </w:r>
    </w:p>
  </w:footnote>
  <w:footnote w:type="continuationSeparator" w:id="0">
    <w:p w14:paraId="76FEB4CE" w14:textId="77777777" w:rsidR="007E7FCA" w:rsidRDefault="007E7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0903F17F" w14:textId="77777777" w:rsidTr="00DE1868">
      <w:tc>
        <w:tcPr>
          <w:tcW w:w="3227" w:type="dxa"/>
        </w:tcPr>
        <w:p w14:paraId="6C71F78D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8pt;height:45pt;mso-width-percent:0;mso-height-percent:0;mso-width-percent:0;mso-height-percent:0">
                <v:imagedata r:id="rId1" o:title=""/>
              </v:shape>
              <o:OLEObject Type="Embed" ProgID="PBrush" ShapeID="_x0000_i1025" DrawAspect="Content" ObjectID="_1850541729" r:id="rId2"/>
            </w:object>
          </w:r>
        </w:p>
      </w:tc>
      <w:tc>
        <w:tcPr>
          <w:tcW w:w="8561" w:type="dxa"/>
        </w:tcPr>
        <w:p w14:paraId="6B32CF29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17424A50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6529A09F" w14:textId="77777777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775440AB" w14:textId="77777777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7309C"/>
    <w:rsid w:val="00080185"/>
    <w:rsid w:val="000C13D1"/>
    <w:rsid w:val="000C2AB1"/>
    <w:rsid w:val="000C6DF6"/>
    <w:rsid w:val="000F0A67"/>
    <w:rsid w:val="0010487F"/>
    <w:rsid w:val="001247EB"/>
    <w:rsid w:val="00127324"/>
    <w:rsid w:val="0014167E"/>
    <w:rsid w:val="00154FC2"/>
    <w:rsid w:val="0018504E"/>
    <w:rsid w:val="00193F37"/>
    <w:rsid w:val="001A4635"/>
    <w:rsid w:val="001D3B00"/>
    <w:rsid w:val="001D41C6"/>
    <w:rsid w:val="001E17CC"/>
    <w:rsid w:val="001F0EA9"/>
    <w:rsid w:val="002011A3"/>
    <w:rsid w:val="00215D53"/>
    <w:rsid w:val="00231128"/>
    <w:rsid w:val="002942A8"/>
    <w:rsid w:val="002975A2"/>
    <w:rsid w:val="002B525B"/>
    <w:rsid w:val="002E2AB1"/>
    <w:rsid w:val="002E5C6A"/>
    <w:rsid w:val="003171F9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E68D1"/>
    <w:rsid w:val="003F1067"/>
    <w:rsid w:val="003F597B"/>
    <w:rsid w:val="00415A0C"/>
    <w:rsid w:val="00430B9D"/>
    <w:rsid w:val="00436EFB"/>
    <w:rsid w:val="004400D2"/>
    <w:rsid w:val="00440982"/>
    <w:rsid w:val="004661DB"/>
    <w:rsid w:val="004A2399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5E5E9A"/>
    <w:rsid w:val="00611350"/>
    <w:rsid w:val="00646656"/>
    <w:rsid w:val="006518A7"/>
    <w:rsid w:val="0065322C"/>
    <w:rsid w:val="006549C0"/>
    <w:rsid w:val="00661E84"/>
    <w:rsid w:val="006726E7"/>
    <w:rsid w:val="00683A54"/>
    <w:rsid w:val="00684A4A"/>
    <w:rsid w:val="006942E3"/>
    <w:rsid w:val="006A52F5"/>
    <w:rsid w:val="006A70E3"/>
    <w:rsid w:val="006B3B0E"/>
    <w:rsid w:val="006E6950"/>
    <w:rsid w:val="006F3F55"/>
    <w:rsid w:val="00724529"/>
    <w:rsid w:val="00732D85"/>
    <w:rsid w:val="00743622"/>
    <w:rsid w:val="00744E40"/>
    <w:rsid w:val="00793EE2"/>
    <w:rsid w:val="007952DA"/>
    <w:rsid w:val="007A7481"/>
    <w:rsid w:val="007C0679"/>
    <w:rsid w:val="007D3648"/>
    <w:rsid w:val="007E7FCA"/>
    <w:rsid w:val="007F021D"/>
    <w:rsid w:val="007F0F49"/>
    <w:rsid w:val="007F4A73"/>
    <w:rsid w:val="00805DA5"/>
    <w:rsid w:val="008117F2"/>
    <w:rsid w:val="0082688B"/>
    <w:rsid w:val="00861741"/>
    <w:rsid w:val="0087116D"/>
    <w:rsid w:val="00871A5D"/>
    <w:rsid w:val="00873AD1"/>
    <w:rsid w:val="00882893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76EBA"/>
    <w:rsid w:val="009835B4"/>
    <w:rsid w:val="009B686E"/>
    <w:rsid w:val="009F3972"/>
    <w:rsid w:val="009F5E35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AE7DFD"/>
    <w:rsid w:val="00B1421D"/>
    <w:rsid w:val="00B157F8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272B7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14DB0"/>
    <w:rsid w:val="00E31009"/>
    <w:rsid w:val="00E67BB9"/>
    <w:rsid w:val="00E865BC"/>
    <w:rsid w:val="00EA0AD7"/>
    <w:rsid w:val="00EB370C"/>
    <w:rsid w:val="00EB3CC7"/>
    <w:rsid w:val="00EC31A6"/>
    <w:rsid w:val="00EC49BB"/>
    <w:rsid w:val="00EE1B49"/>
    <w:rsid w:val="00EF5329"/>
    <w:rsid w:val="00F0759B"/>
    <w:rsid w:val="00F12CEF"/>
    <w:rsid w:val="00F14B14"/>
    <w:rsid w:val="00F47013"/>
    <w:rsid w:val="00F5026B"/>
    <w:rsid w:val="00F5537E"/>
    <w:rsid w:val="00F6572D"/>
    <w:rsid w:val="00F809BB"/>
    <w:rsid w:val="00F82DF7"/>
    <w:rsid w:val="00F9714B"/>
    <w:rsid w:val="00FA6739"/>
    <w:rsid w:val="00FC0B5E"/>
    <w:rsid w:val="00FF3722"/>
    <w:rsid w:val="00FF39D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50381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28</TotalTime>
  <Pages>1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14</cp:revision>
  <cp:lastPrinted>2023-10-23T20:45:00Z</cp:lastPrinted>
  <dcterms:created xsi:type="dcterms:W3CDTF">2026-08-11T19:45:00Z</dcterms:created>
  <dcterms:modified xsi:type="dcterms:W3CDTF">2026-09-10T16:36:00Z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