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Salgado Garcia Selene Berenice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558738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