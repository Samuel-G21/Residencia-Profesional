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88207" w14:textId="77777777" w:rsidR="003F597B" w:rsidRPr="00CA2C69" w:rsidRDefault="00CA2C69" w:rsidP="00A235E0">
      <w:pPr>
        <w:pStyle w:val="Encabezado"/>
        <w:tabs>
          <w:tab w:val="clear" w:pos="4419"/>
          <w:tab w:val="clear" w:pos="8838"/>
        </w:tabs>
        <w:ind w:left="-142" w:firstLine="2266"/>
        <w:jc w:val="center"/>
        <w:rPr>
          <w:smallCaps/>
          <w:sz w:val="20"/>
        </w:rPr>
      </w:pPr>
      <w:r w:rsidRPr="00CA2C69">
        <w:rPr>
          <w:rFonts w:ascii="Arial" w:hAnsi="Arial"/>
          <w:b/>
          <w:smallCaps/>
          <w:sz w:val="20"/>
        </w:rPr>
        <w:t>Resultados de la Evaluación de los Participantes en el Evento</w:t>
      </w:r>
    </w:p>
    <w:p w14:paraId="060125A1" w14:textId="77777777" w:rsidR="003F597B" w:rsidRPr="009141E4" w:rsidRDefault="003F597B" w:rsidP="003F597B">
      <w:pPr>
        <w:jc w:val="center"/>
        <w:rPr>
          <w:rFonts w:ascii="Arial" w:hAnsi="Arial"/>
          <w:b/>
          <w:sz w:val="6"/>
        </w:rPr>
      </w:pPr>
    </w:p>
    <w:tbl>
      <w:tblPr>
        <w:tblpPr w:leftFromText="141" w:rightFromText="141" w:vertAnchor="text" w:horzAnchor="margin" w:tblpXSpec="center" w:tblpY="80"/>
        <w:tblW w:w="15160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6"/>
        <w:gridCol w:w="838"/>
        <w:gridCol w:w="115"/>
        <w:gridCol w:w="1162"/>
        <w:gridCol w:w="1386"/>
        <w:gridCol w:w="56"/>
        <w:gridCol w:w="838"/>
        <w:gridCol w:w="605"/>
        <w:gridCol w:w="1274"/>
        <w:gridCol w:w="814"/>
        <w:gridCol w:w="142"/>
        <w:gridCol w:w="374"/>
        <w:gridCol w:w="207"/>
        <w:gridCol w:w="725"/>
        <w:gridCol w:w="111"/>
        <w:gridCol w:w="726"/>
        <w:gridCol w:w="408"/>
        <w:gridCol w:w="280"/>
        <w:gridCol w:w="571"/>
        <w:gridCol w:w="99"/>
        <w:gridCol w:w="40"/>
        <w:gridCol w:w="569"/>
        <w:gridCol w:w="140"/>
        <w:gridCol w:w="569"/>
        <w:gridCol w:w="567"/>
        <w:gridCol w:w="142"/>
        <w:gridCol w:w="567"/>
        <w:gridCol w:w="709"/>
      </w:tblGrid>
      <w:tr w:rsidR="000C2AB1" w:rsidRPr="000C2AB1" w14:paraId="5F079D12" w14:textId="77777777" w:rsidTr="00B27B55">
        <w:trPr>
          <w:trHeight w:val="213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750D5838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CLAVE DEL EVENTO</w:t>
            </w:r>
          </w:p>
        </w:tc>
        <w:tc>
          <w:tcPr>
            <w:tcW w:w="6352" w:type="dxa"/>
            <w:gridSpan w:val="9"/>
            <w:shd w:val="clear" w:color="auto" w:fill="D9D9D9"/>
            <w:vAlign w:val="center"/>
          </w:tcPr>
          <w:p w14:paraId="1BFE482B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3461" w:type="dxa"/>
            <w:gridSpan w:val="9"/>
            <w:shd w:val="clear" w:color="auto" w:fill="D9D9D9"/>
            <w:vAlign w:val="center"/>
          </w:tcPr>
          <w:p w14:paraId="05235BC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 DE CAPACITACIÓN</w:t>
            </w:r>
          </w:p>
        </w:tc>
        <w:tc>
          <w:tcPr>
            <w:tcW w:w="3243" w:type="dxa"/>
            <w:gridSpan w:val="8"/>
            <w:shd w:val="clear" w:color="auto" w:fill="D9D9D9"/>
            <w:vAlign w:val="center"/>
          </w:tcPr>
          <w:p w14:paraId="3884F068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 ESPECIALIDAD</w:t>
            </w:r>
          </w:p>
        </w:tc>
      </w:tr>
      <w:tr w:rsidR="000C2AB1" w:rsidRPr="000C2AB1" w14:paraId="30209C63" w14:textId="77777777" w:rsidTr="00B27B55">
        <w:trPr>
          <w:trHeight w:val="333"/>
          <w:tblCellSpacing w:w="20" w:type="dxa"/>
        </w:trPr>
        <w:tc>
          <w:tcPr>
            <w:tcW w:w="1904" w:type="dxa"/>
            <w:gridSpan w:val="2"/>
            <w:vAlign w:val="center"/>
          </w:tcPr>
          <w:p w14:paraId="4221ACD5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>50694208</w:t>
            </w:r>
          </w:p>
        </w:tc>
        <w:tc>
          <w:tcPr>
            <w:tcW w:w="6352" w:type="dxa"/>
            <w:gridSpan w:val="9"/>
            <w:vAlign w:val="center"/>
          </w:tcPr>
          <w:p w14:paraId="20F0336F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>CURSO (CC) EVENTO ISO-50001 VIGENTES (VER EL REVERSO) TIPO DE PROGRAMA TIPO DE TIPO DE EVENTO JORNADA</w:t>
            </w:r>
          </w:p>
        </w:tc>
        <w:tc>
          <w:tcPr>
            <w:tcW w:w="3461" w:type="dxa"/>
            <w:gridSpan w:val="9"/>
            <w:vAlign w:val="center"/>
          </w:tcPr>
          <w:p w14:paraId="39F1EAD0" w14:textId="77777777" w:rsidR="000C2AB1" w:rsidRPr="00D55BD5" w:rsidRDefault="0065322C" w:rsidP="00D55BD5">
            <w:pPr>
              <w:jc w:val="center"/>
              <w:rPr>
                <w:rFonts w:ascii="Arial" w:hAnsi="Arial"/>
                <w:sz w:val="20"/>
              </w:rPr>
            </w:pPr>
            <w:r w:rsidRPr="00D55BD5">
              <w:rPr>
                <w:rFonts w:ascii="Arial" w:hAnsi="Arial"/>
                <w:sz w:val="20"/>
              </w:rPr>
              <w:t>CAPACITACION CONTRTACTUAL</w:t>
            </w:r>
          </w:p>
        </w:tc>
        <w:tc>
          <w:tcPr>
            <w:tcW w:w="3243" w:type="dxa"/>
            <w:gridSpan w:val="8"/>
            <w:vAlign w:val="center"/>
          </w:tcPr>
          <w:p w14:paraId="10C9FDF7" w14:textId="77777777" w:rsidR="000C2AB1" w:rsidRPr="00D55BD5" w:rsidRDefault="001247EB" w:rsidP="00D55BD5">
            <w:pPr>
              <w:jc w:val="center"/>
              <w:rPr>
                <w:rFonts w:ascii="Arial" w:hAnsi="Arial"/>
                <w:sz w:val="20"/>
              </w:rPr>
            </w:pPr>
            <w:proofErr w:type="gramStart"/>
            <w:r>
              <w:rPr>
                <w:rFonts w:ascii="Arial" w:hAnsi="Arial"/>
                <w:sz w:val="20"/>
              </w:rPr>
              <w:t xml:space="preserve"/>
            </w:r>
          </w:p>
        </w:tc>
      </w:tr>
      <w:tr w:rsidR="000C2AB1" w:rsidRPr="000C2AB1" w14:paraId="2A6AB1A0" w14:textId="77777777" w:rsidTr="00B27B55">
        <w:trPr>
          <w:trHeight w:val="337"/>
          <w:tblCellSpacing w:w="20" w:type="dxa"/>
        </w:trPr>
        <w:tc>
          <w:tcPr>
            <w:tcW w:w="1904" w:type="dxa"/>
            <w:gridSpan w:val="2"/>
            <w:shd w:val="clear" w:color="auto" w:fill="D9D9D9"/>
            <w:vAlign w:val="center"/>
          </w:tcPr>
          <w:p w14:paraId="6E1C4985" w14:textId="77777777" w:rsidR="000C2AB1" w:rsidRPr="000C2AB1" w:rsidRDefault="000C2AB1" w:rsidP="00A16628">
            <w:pPr>
              <w:spacing w:before="12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CENTRO DE TRABAJO</w:t>
            </w:r>
          </w:p>
        </w:tc>
        <w:tc>
          <w:tcPr>
            <w:tcW w:w="4122" w:type="dxa"/>
            <w:gridSpan w:val="6"/>
            <w:vAlign w:val="center"/>
          </w:tcPr>
          <w:p w14:paraId="4E3D5F10" w14:textId="77777777" w:rsidR="000C2AB1" w:rsidRPr="000C2AB1" w:rsidRDefault="00F809BB" w:rsidP="00A16628">
            <w:pPr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REFINERÍA </w:t>
            </w:r>
            <w:r w:rsidR="006F3F55">
              <w:rPr>
                <w:rFonts w:ascii="Arial" w:hAnsi="Arial"/>
                <w:sz w:val="20"/>
              </w:rPr>
              <w:t xml:space="preserve">DE </w:t>
            </w:r>
            <w:r>
              <w:rPr>
                <w:rFonts w:ascii="Arial" w:hAnsi="Arial"/>
                <w:sz w:val="20"/>
              </w:rPr>
              <w:t>TULA (</w:t>
            </w:r>
            <w:r w:rsidR="006F3F55">
              <w:rPr>
                <w:rFonts w:ascii="Arial" w:hAnsi="Arial"/>
                <w:sz w:val="20"/>
              </w:rPr>
              <w:t>2240</w:t>
            </w:r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3496" w:type="dxa"/>
            <w:gridSpan w:val="6"/>
            <w:shd w:val="clear" w:color="auto" w:fill="D9D9D9"/>
            <w:vAlign w:val="center"/>
          </w:tcPr>
          <w:p w14:paraId="2374CA72" w14:textId="77777777" w:rsidR="000C2AB1" w:rsidRPr="000C2AB1" w:rsidRDefault="000C2AB1" w:rsidP="00A16628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 xml:space="preserve">DEPARTAMENTO/ </w:t>
            </w:r>
            <w:r w:rsidR="001D41C6">
              <w:rPr>
                <w:rFonts w:ascii="Arial" w:hAnsi="Arial"/>
                <w:b/>
                <w:sz w:val="14"/>
                <w:szCs w:val="14"/>
              </w:rPr>
              <w:t>AREA OPERATIVA</w:t>
            </w:r>
          </w:p>
        </w:tc>
        <w:tc>
          <w:tcPr>
            <w:tcW w:w="5438" w:type="dxa"/>
            <w:gridSpan w:val="14"/>
            <w:vAlign w:val="center"/>
          </w:tcPr>
          <w:p w14:paraId="528744E4" w14:textId="77777777" w:rsidR="000C2AB1" w:rsidRPr="00A16628" w:rsidRDefault="00FA6739" w:rsidP="00A16628">
            <w:pPr>
              <w:jc w:val="center"/>
              <w:rPr>
                <w:rFonts w:ascii="Arial" w:hAnsi="Arial"/>
                <w:sz w:val="20"/>
              </w:rPr>
            </w:pPr>
            <w:r w:rsidRPr="00FA6739">
              <w:rPr>
                <w:rFonts w:ascii="Arial" w:hAnsi="Arial"/>
                <w:sz w:val="20"/>
              </w:rPr>
              <w:t>GERENCIA DE LA REFINERIA TULA</w:t>
            </w:r>
            <w:r>
              <w:rPr>
                <w:rFonts w:ascii="Arial" w:hAnsi="Arial"/>
                <w:sz w:val="20"/>
              </w:rPr>
              <w:t xml:space="preserve"> (</w:t>
            </w:r>
            <w:r w:rsidRPr="00FA6739">
              <w:rPr>
                <w:rFonts w:ascii="Arial" w:hAnsi="Arial"/>
                <w:sz w:val="20"/>
              </w:rPr>
              <w:t>25300</w:t>
            </w:r>
            <w:r>
              <w:rPr>
                <w:rFonts w:ascii="Arial" w:hAnsi="Arial"/>
                <w:sz w:val="20"/>
              </w:rPr>
              <w:t>)</w:t>
            </w:r>
          </w:p>
        </w:tc>
      </w:tr>
      <w:tr w:rsidR="00BF3B9C" w:rsidRPr="000C2AB1" w14:paraId="7B5390C7" w14:textId="77777777" w:rsidTr="00B27B55">
        <w:trPr>
          <w:trHeight w:val="130"/>
          <w:tblCellSpacing w:w="20" w:type="dxa"/>
        </w:trPr>
        <w:tc>
          <w:tcPr>
            <w:tcW w:w="2019" w:type="dxa"/>
            <w:gridSpan w:val="3"/>
            <w:vMerge w:val="restart"/>
            <w:shd w:val="clear" w:color="auto" w:fill="D9D9D9"/>
          </w:tcPr>
          <w:p w14:paraId="5A2D15F3" w14:textId="77777777" w:rsidR="000C2AB1" w:rsidRPr="000C2AB1" w:rsidRDefault="000C2AB1" w:rsidP="000C2AB1">
            <w:pPr>
              <w:rPr>
                <w:rFonts w:ascii="Arial" w:hAnsi="Arial"/>
                <w:sz w:val="20"/>
              </w:rPr>
            </w:pPr>
          </w:p>
          <w:p w14:paraId="0EAFE86B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DURACIÓN EN HORAS</w:t>
            </w:r>
          </w:p>
        </w:tc>
        <w:tc>
          <w:tcPr>
            <w:tcW w:w="1122" w:type="dxa"/>
            <w:vMerge w:val="restart"/>
            <w:vAlign w:val="center"/>
          </w:tcPr>
          <w:p w14:paraId="0D73FBE2" w14:textId="77777777" w:rsidR="000C2AB1" w:rsidRPr="000C2AB1" w:rsidRDefault="001247EB" w:rsidP="00F809BB">
            <w:pPr>
              <w:jc w:val="center"/>
              <w:rPr>
                <w:rFonts w:ascii="Arial" w:hAnsi="Arial"/>
              </w:rPr>
            </w:pPr>
            <w:proofErr w:type="gramStart"/>
            <w:r>
              <w:rPr>
                <w:rFonts w:ascii="Arial" w:hAnsi="Arial"/>
              </w:rPr>
              <w:t xml:space="preserve">40</w:t>
            </w:r>
          </w:p>
        </w:tc>
        <w:tc>
          <w:tcPr>
            <w:tcW w:w="1402" w:type="dxa"/>
            <w:gridSpan w:val="2"/>
            <w:vMerge w:val="restart"/>
            <w:shd w:val="clear" w:color="auto" w:fill="D9D9D9"/>
            <w:vAlign w:val="center"/>
          </w:tcPr>
          <w:p w14:paraId="3592CA9E" w14:textId="77777777" w:rsidR="000C2AB1" w:rsidRPr="000C2AB1" w:rsidRDefault="000C2AB1" w:rsidP="007F0F49">
            <w:pPr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PARTICIPANTES</w:t>
            </w:r>
          </w:p>
        </w:tc>
        <w:tc>
          <w:tcPr>
            <w:tcW w:w="1403" w:type="dxa"/>
            <w:gridSpan w:val="2"/>
            <w:shd w:val="clear" w:color="auto" w:fill="D9D9D9"/>
            <w:vAlign w:val="center"/>
          </w:tcPr>
          <w:p w14:paraId="5B73EE1B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PLANTA</w:t>
            </w:r>
          </w:p>
        </w:tc>
        <w:tc>
          <w:tcPr>
            <w:tcW w:w="1234" w:type="dxa"/>
            <w:shd w:val="clear" w:color="auto" w:fill="D9D9D9"/>
            <w:vAlign w:val="center"/>
          </w:tcPr>
          <w:p w14:paraId="0982726E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TRANSITORIO</w:t>
            </w:r>
          </w:p>
        </w:tc>
        <w:tc>
          <w:tcPr>
            <w:tcW w:w="1290" w:type="dxa"/>
            <w:gridSpan w:val="3"/>
            <w:shd w:val="clear" w:color="auto" w:fill="D9D9D9"/>
            <w:vAlign w:val="center"/>
          </w:tcPr>
          <w:p w14:paraId="6C6C99A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TOTAL</w:t>
            </w:r>
          </w:p>
        </w:tc>
        <w:tc>
          <w:tcPr>
            <w:tcW w:w="1729" w:type="dxa"/>
            <w:gridSpan w:val="4"/>
            <w:vMerge w:val="restart"/>
            <w:shd w:val="clear" w:color="auto" w:fill="D9D9D9"/>
            <w:vAlign w:val="center"/>
          </w:tcPr>
          <w:p w14:paraId="1D4FCEF9" w14:textId="77777777" w:rsidR="000C2AB1" w:rsidRPr="000C2AB1" w:rsidRDefault="000C2AB1" w:rsidP="007F0F49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IMPARTIDO DEL</w:t>
            </w:r>
          </w:p>
        </w:tc>
        <w:tc>
          <w:tcPr>
            <w:tcW w:w="648" w:type="dxa"/>
            <w:gridSpan w:val="2"/>
            <w:shd w:val="clear" w:color="auto" w:fill="D9D9D9"/>
          </w:tcPr>
          <w:p w14:paraId="19C3F390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70" w:type="dxa"/>
            <w:gridSpan w:val="3"/>
            <w:shd w:val="clear" w:color="auto" w:fill="D9D9D9"/>
          </w:tcPr>
          <w:p w14:paraId="0D638B45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  <w:p w14:paraId="3EE29322" w14:textId="77777777" w:rsidR="000C2AB1" w:rsidRPr="000C2AB1" w:rsidRDefault="000C2AB1" w:rsidP="000C2AB1">
            <w:pPr>
              <w:ind w:left="-211" w:firstLine="211"/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669" w:type="dxa"/>
            <w:gridSpan w:val="2"/>
            <w:shd w:val="clear" w:color="auto" w:fill="D9D9D9"/>
          </w:tcPr>
          <w:p w14:paraId="15335A9E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  <w:tc>
          <w:tcPr>
            <w:tcW w:w="529" w:type="dxa"/>
            <w:vMerge w:val="restart"/>
            <w:shd w:val="clear" w:color="auto" w:fill="D9D9D9"/>
          </w:tcPr>
          <w:p w14:paraId="6E281C03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</w:p>
          <w:p w14:paraId="13C79D46" w14:textId="77777777" w:rsidR="000C2AB1" w:rsidRPr="000C2AB1" w:rsidRDefault="000C2AB1" w:rsidP="000C2AB1">
            <w:pPr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AL</w:t>
            </w:r>
          </w:p>
        </w:tc>
        <w:tc>
          <w:tcPr>
            <w:tcW w:w="527" w:type="dxa"/>
            <w:shd w:val="clear" w:color="auto" w:fill="D9D9D9"/>
          </w:tcPr>
          <w:p w14:paraId="6BE93568" w14:textId="77777777" w:rsidR="000C2AB1" w:rsidRPr="000C2AB1" w:rsidRDefault="000C2AB1" w:rsidP="000C2AB1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DÍA</w:t>
            </w:r>
          </w:p>
        </w:tc>
        <w:tc>
          <w:tcPr>
            <w:tcW w:w="669" w:type="dxa"/>
            <w:gridSpan w:val="2"/>
            <w:shd w:val="clear" w:color="auto" w:fill="D9D9D9"/>
          </w:tcPr>
          <w:p w14:paraId="6CB2D2B6" w14:textId="77777777" w:rsidR="000C2AB1" w:rsidRPr="000C2AB1" w:rsidRDefault="000C2AB1" w:rsidP="005747DD">
            <w:pPr>
              <w:spacing w:before="120"/>
              <w:ind w:left="-210" w:firstLine="210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MES</w:t>
            </w:r>
          </w:p>
        </w:tc>
        <w:tc>
          <w:tcPr>
            <w:tcW w:w="649" w:type="dxa"/>
            <w:shd w:val="clear" w:color="auto" w:fill="D9D9D9"/>
          </w:tcPr>
          <w:p w14:paraId="234A7ABE" w14:textId="77777777" w:rsidR="000C2AB1" w:rsidRPr="000C2AB1" w:rsidRDefault="000C2AB1" w:rsidP="005747DD">
            <w:pPr>
              <w:spacing w:before="120"/>
              <w:ind w:left="-210" w:firstLine="62"/>
              <w:jc w:val="center"/>
              <w:rPr>
                <w:rFonts w:ascii="Arial" w:hAnsi="Arial"/>
                <w:b/>
                <w:sz w:val="14"/>
                <w:szCs w:val="14"/>
              </w:rPr>
            </w:pPr>
            <w:r w:rsidRPr="000C2AB1">
              <w:rPr>
                <w:rFonts w:ascii="Arial" w:hAnsi="Arial"/>
                <w:b/>
                <w:sz w:val="14"/>
                <w:szCs w:val="14"/>
              </w:rPr>
              <w:t>AÑO</w:t>
            </w:r>
          </w:p>
        </w:tc>
      </w:tr>
      <w:tr w:rsidR="00570649" w:rsidRPr="000C2AB1" w14:paraId="7FF1FC59" w14:textId="77777777" w:rsidTr="00B27B55">
        <w:trPr>
          <w:trHeight w:val="163"/>
          <w:tblCellSpacing w:w="20" w:type="dxa"/>
        </w:trPr>
        <w:tc>
          <w:tcPr>
            <w:tcW w:w="2019" w:type="dxa"/>
            <w:gridSpan w:val="3"/>
            <w:vMerge/>
            <w:shd w:val="clear" w:color="auto" w:fill="D9D9D9"/>
          </w:tcPr>
          <w:p w14:paraId="4FE6269E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122" w:type="dxa"/>
            <w:vMerge/>
          </w:tcPr>
          <w:p w14:paraId="4B644CD8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1402" w:type="dxa"/>
            <w:gridSpan w:val="2"/>
            <w:vMerge/>
            <w:shd w:val="clear" w:color="auto" w:fill="D9D9D9"/>
          </w:tcPr>
          <w:p w14:paraId="61E4E551" w14:textId="77777777" w:rsidR="00570649" w:rsidRPr="000C2AB1" w:rsidRDefault="00570649" w:rsidP="00570649">
            <w:pPr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403" w:type="dxa"/>
            <w:gridSpan w:val="2"/>
          </w:tcPr>
          <w:p w14:paraId="253E2F04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234" w:type="dxa"/>
          </w:tcPr>
          <w:p w14:paraId="5D9E7715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0</w:t>
            </w:r>
          </w:p>
        </w:tc>
        <w:tc>
          <w:tcPr>
            <w:tcW w:w="1290" w:type="dxa"/>
            <w:gridSpan w:val="3"/>
          </w:tcPr>
          <w:p w14:paraId="234B372C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1729" w:type="dxa"/>
            <w:gridSpan w:val="4"/>
            <w:vMerge/>
            <w:shd w:val="clear" w:color="auto" w:fill="D9D9D9"/>
          </w:tcPr>
          <w:p w14:paraId="179064F5" w14:textId="77777777" w:rsidR="00570649" w:rsidRPr="000C2AB1" w:rsidRDefault="00570649" w:rsidP="00570649">
            <w:pPr>
              <w:jc w:val="center"/>
              <w:rPr>
                <w:rFonts w:ascii="Arial" w:hAnsi="Arial"/>
                <w:sz w:val="15"/>
              </w:rPr>
            </w:pPr>
          </w:p>
        </w:tc>
        <w:tc>
          <w:tcPr>
            <w:tcW w:w="648" w:type="dxa"/>
            <w:gridSpan w:val="2"/>
          </w:tcPr>
          <w:p w14:paraId="197DD9E8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20</w:t>
            </w:r>
          </w:p>
        </w:tc>
        <w:tc>
          <w:tcPr>
            <w:tcW w:w="670" w:type="dxa"/>
            <w:gridSpan w:val="3"/>
          </w:tcPr>
          <w:p w14:paraId="0C1D5707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04</w:t>
            </w:r>
          </w:p>
        </w:tc>
        <w:tc>
          <w:tcPr>
            <w:tcW w:w="669" w:type="dxa"/>
            <w:gridSpan w:val="2"/>
          </w:tcPr>
          <w:p w14:paraId="5CA04E6E" w14:textId="77777777" w:rsidR="00570649" w:rsidRPr="000C2AB1" w:rsidRDefault="00570649" w:rsidP="00570649">
            <w:pPr>
              <w:ind w:left="-211" w:firstLine="211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2026</w:t>
            </w:r>
          </w:p>
        </w:tc>
        <w:tc>
          <w:tcPr>
            <w:tcW w:w="529" w:type="dxa"/>
            <w:vMerge/>
            <w:shd w:val="clear" w:color="auto" w:fill="D9D9D9"/>
          </w:tcPr>
          <w:p w14:paraId="0CEDB638" w14:textId="77777777" w:rsidR="00570649" w:rsidRPr="000C2AB1" w:rsidRDefault="00570649" w:rsidP="00570649">
            <w:pPr>
              <w:jc w:val="center"/>
              <w:rPr>
                <w:rFonts w:ascii="Arial" w:hAnsi="Arial"/>
              </w:rPr>
            </w:pPr>
          </w:p>
        </w:tc>
        <w:tc>
          <w:tcPr>
            <w:tcW w:w="527" w:type="dxa"/>
          </w:tcPr>
          <w:p w14:paraId="1674372C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24</w:t>
            </w:r>
          </w:p>
        </w:tc>
        <w:tc>
          <w:tcPr>
            <w:tcW w:w="669" w:type="dxa"/>
            <w:gridSpan w:val="2"/>
          </w:tcPr>
          <w:p w14:paraId="037548A3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04</w:t>
            </w:r>
          </w:p>
        </w:tc>
        <w:tc>
          <w:tcPr>
            <w:tcW w:w="649" w:type="dxa"/>
          </w:tcPr>
          <w:p w14:paraId="45704ACA" w14:textId="77777777" w:rsidR="00570649" w:rsidRPr="000C2AB1" w:rsidRDefault="00570649" w:rsidP="00570649">
            <w:pPr>
              <w:ind w:left="-59" w:firstLine="59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2026</w:t>
            </w:r>
          </w:p>
        </w:tc>
      </w:tr>
      <w:tr w:rsidR="00570649" w:rsidRPr="000C2AB1" w14:paraId="0E987F55" w14:textId="77777777" w:rsidTr="00DE7FB8">
        <w:trPr>
          <w:trHeight w:val="145"/>
          <w:tblCellSpacing w:w="20" w:type="dxa"/>
        </w:trPr>
        <w:tc>
          <w:tcPr>
            <w:tcW w:w="1066" w:type="dxa"/>
            <w:vMerge w:val="restart"/>
            <w:shd w:val="clear" w:color="auto" w:fill="D9D9D9"/>
            <w:vAlign w:val="center"/>
          </w:tcPr>
          <w:p w14:paraId="016AE1CA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Ficha</w:t>
            </w:r>
          </w:p>
        </w:tc>
        <w:tc>
          <w:tcPr>
            <w:tcW w:w="3461" w:type="dxa"/>
            <w:gridSpan w:val="4"/>
            <w:vMerge w:val="restart"/>
            <w:shd w:val="clear" w:color="auto" w:fill="D9D9D9"/>
            <w:vAlign w:val="center"/>
          </w:tcPr>
          <w:p w14:paraId="7C64B4CE" w14:textId="77777777" w:rsidR="00570649" w:rsidRPr="007F0F49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Nombre del participante</w:t>
            </w:r>
          </w:p>
        </w:tc>
        <w:tc>
          <w:tcPr>
            <w:tcW w:w="854" w:type="dxa"/>
            <w:gridSpan w:val="2"/>
            <w:vMerge w:val="restart"/>
            <w:shd w:val="clear" w:color="auto" w:fill="D9D9D9"/>
            <w:vAlign w:val="center"/>
          </w:tcPr>
          <w:p w14:paraId="3E794C68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Clave Depto</w:t>
            </w:r>
          </w:p>
        </w:tc>
        <w:tc>
          <w:tcPr>
            <w:tcW w:w="2653" w:type="dxa"/>
            <w:gridSpan w:val="3"/>
            <w:vMerge w:val="restart"/>
            <w:shd w:val="clear" w:color="auto" w:fill="D9D9D9"/>
            <w:vAlign w:val="center"/>
          </w:tcPr>
          <w:p w14:paraId="4E7503AD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Categoría</w:t>
            </w:r>
          </w:p>
        </w:tc>
        <w:tc>
          <w:tcPr>
            <w:tcW w:w="683" w:type="dxa"/>
            <w:gridSpan w:val="3"/>
            <w:vMerge w:val="restart"/>
            <w:shd w:val="clear" w:color="auto" w:fill="D9D9D9"/>
            <w:vAlign w:val="center"/>
          </w:tcPr>
          <w:p w14:paraId="7A1AF22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2AB1">
              <w:rPr>
                <w:rFonts w:ascii="Arial" w:hAnsi="Arial"/>
                <w:b/>
                <w:sz w:val="16"/>
                <w:szCs w:val="16"/>
              </w:rPr>
              <w:t>Nivel</w:t>
            </w:r>
          </w:p>
        </w:tc>
        <w:tc>
          <w:tcPr>
            <w:tcW w:w="1930" w:type="dxa"/>
            <w:gridSpan w:val="4"/>
            <w:shd w:val="clear" w:color="auto" w:fill="D9D9D9"/>
            <w:vAlign w:val="center"/>
          </w:tcPr>
          <w:p w14:paraId="76C8374D" w14:textId="77777777" w:rsidR="00570649" w:rsidRPr="000C13D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0C13D1">
              <w:rPr>
                <w:rFonts w:ascii="Arial" w:hAnsi="Arial"/>
                <w:b/>
                <w:sz w:val="16"/>
                <w:szCs w:val="16"/>
              </w:rPr>
              <w:t>Régimen contractual</w:t>
            </w:r>
          </w:p>
        </w:tc>
        <w:tc>
          <w:tcPr>
            <w:tcW w:w="811" w:type="dxa"/>
            <w:gridSpan w:val="2"/>
            <w:vMerge w:val="restart"/>
            <w:shd w:val="clear" w:color="auto" w:fill="D9D9D9"/>
            <w:vAlign w:val="center"/>
          </w:tcPr>
          <w:p w14:paraId="79FE7849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CALIFICA-CIÓN TEORÍA</w:t>
            </w:r>
          </w:p>
        </w:tc>
        <w:tc>
          <w:tcPr>
            <w:tcW w:w="668" w:type="dxa"/>
            <w:gridSpan w:val="3"/>
            <w:vMerge w:val="restart"/>
            <w:shd w:val="clear" w:color="auto" w:fill="D9D9D9"/>
            <w:vAlign w:val="center"/>
          </w:tcPr>
          <w:p w14:paraId="3259775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PRÁC-TICA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2D4410F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% ASIS-TENCIA</w:t>
            </w:r>
          </w:p>
        </w:tc>
        <w:tc>
          <w:tcPr>
            <w:tcW w:w="669" w:type="dxa"/>
            <w:gridSpan w:val="2"/>
            <w:vMerge w:val="restart"/>
            <w:shd w:val="clear" w:color="auto" w:fill="D9D9D9"/>
            <w:vAlign w:val="center"/>
          </w:tcPr>
          <w:p w14:paraId="274B645E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0"/>
                <w:szCs w:val="10"/>
              </w:rPr>
              <w:t>CALIFI</w:t>
            </w:r>
            <w:r>
              <w:rPr>
                <w:rFonts w:ascii="Arial" w:hAnsi="Arial"/>
                <w:b/>
                <w:sz w:val="10"/>
                <w:szCs w:val="10"/>
              </w:rPr>
              <w:t>-</w:t>
            </w:r>
            <w:r w:rsidRPr="000C2AB1">
              <w:rPr>
                <w:rFonts w:ascii="Arial" w:hAnsi="Arial"/>
                <w:b/>
                <w:sz w:val="10"/>
                <w:szCs w:val="10"/>
              </w:rPr>
              <w:t>CACIÓN FINAL</w:t>
            </w:r>
          </w:p>
        </w:tc>
        <w:tc>
          <w:tcPr>
            <w:tcW w:w="1216" w:type="dxa"/>
            <w:gridSpan w:val="2"/>
            <w:vMerge w:val="restart"/>
            <w:shd w:val="clear" w:color="auto" w:fill="D9D9D9"/>
            <w:vAlign w:val="center"/>
          </w:tcPr>
          <w:p w14:paraId="12562A11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  <w:r w:rsidRPr="000C2AB1">
              <w:rPr>
                <w:rFonts w:ascii="Arial" w:hAnsi="Arial"/>
                <w:b/>
                <w:sz w:val="14"/>
                <w:szCs w:val="10"/>
              </w:rPr>
              <w:t>Resultado</w:t>
            </w:r>
          </w:p>
        </w:tc>
      </w:tr>
      <w:tr w:rsidR="00570649" w:rsidRPr="000C2AB1" w14:paraId="6B50D5B8" w14:textId="77777777" w:rsidTr="00DE7FB8">
        <w:trPr>
          <w:trHeight w:val="144"/>
          <w:tblCellSpacing w:w="20" w:type="dxa"/>
        </w:trPr>
        <w:tc>
          <w:tcPr>
            <w:tcW w:w="1066" w:type="dxa"/>
            <w:vMerge/>
          </w:tcPr>
          <w:p w14:paraId="0B59995A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3461" w:type="dxa"/>
            <w:gridSpan w:val="4"/>
            <w:vMerge/>
          </w:tcPr>
          <w:p w14:paraId="075CD16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854" w:type="dxa"/>
            <w:gridSpan w:val="2"/>
            <w:vMerge/>
          </w:tcPr>
          <w:p w14:paraId="0ED98594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2653" w:type="dxa"/>
            <w:gridSpan w:val="3"/>
            <w:vMerge/>
          </w:tcPr>
          <w:p w14:paraId="49E64499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683" w:type="dxa"/>
            <w:gridSpan w:val="3"/>
            <w:vMerge/>
          </w:tcPr>
          <w:p w14:paraId="21E2868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796" w:type="dxa"/>
            <w:gridSpan w:val="2"/>
            <w:shd w:val="clear" w:color="auto" w:fill="D9D9D9"/>
            <w:vAlign w:val="center"/>
          </w:tcPr>
          <w:p w14:paraId="0A4F1CC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4"/>
                <w:szCs w:val="16"/>
              </w:rPr>
            </w:pPr>
            <w:r w:rsidRPr="000C2AB1">
              <w:rPr>
                <w:rFonts w:ascii="Arial" w:hAnsi="Arial"/>
                <w:b/>
                <w:sz w:val="14"/>
                <w:szCs w:val="16"/>
              </w:rPr>
              <w:t>Planta</w:t>
            </w:r>
          </w:p>
        </w:tc>
        <w:tc>
          <w:tcPr>
            <w:tcW w:w="1094" w:type="dxa"/>
            <w:gridSpan w:val="2"/>
            <w:shd w:val="clear" w:color="auto" w:fill="D9D9D9"/>
            <w:vAlign w:val="center"/>
          </w:tcPr>
          <w:p w14:paraId="180F687E" w14:textId="77777777" w:rsidR="00570649" w:rsidRPr="000C2AB1" w:rsidRDefault="00570649" w:rsidP="00570649">
            <w:pPr>
              <w:jc w:val="center"/>
              <w:rPr>
                <w:rFonts w:ascii="Arial" w:hAnsi="Arial"/>
                <w:b/>
                <w:sz w:val="14"/>
                <w:szCs w:val="16"/>
              </w:rPr>
            </w:pPr>
            <w:r>
              <w:rPr>
                <w:rFonts w:ascii="Arial" w:hAnsi="Arial"/>
                <w:b/>
                <w:sz w:val="14"/>
                <w:szCs w:val="16"/>
              </w:rPr>
              <w:t>Transi</w:t>
            </w:r>
            <w:r w:rsidRPr="000C2AB1">
              <w:rPr>
                <w:rFonts w:ascii="Arial" w:hAnsi="Arial"/>
                <w:b/>
                <w:sz w:val="14"/>
                <w:szCs w:val="16"/>
              </w:rPr>
              <w:t>torio</w:t>
            </w:r>
          </w:p>
        </w:tc>
        <w:tc>
          <w:tcPr>
            <w:tcW w:w="811" w:type="dxa"/>
            <w:gridSpan w:val="2"/>
            <w:vMerge/>
          </w:tcPr>
          <w:p w14:paraId="222862B9" w14:textId="77777777" w:rsidR="00570649" w:rsidRPr="000C2AB1" w:rsidRDefault="00570649" w:rsidP="00570649">
            <w:pPr>
              <w:pStyle w:val="Encabezado"/>
              <w:tabs>
                <w:tab w:val="clear" w:pos="4419"/>
                <w:tab w:val="clear" w:pos="8838"/>
              </w:tabs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8" w:type="dxa"/>
            <w:gridSpan w:val="3"/>
            <w:vMerge/>
          </w:tcPr>
          <w:p w14:paraId="0260087C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39323625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669" w:type="dxa"/>
            <w:gridSpan w:val="2"/>
            <w:vMerge/>
          </w:tcPr>
          <w:p w14:paraId="5653ECA7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  <w:tc>
          <w:tcPr>
            <w:tcW w:w="1216" w:type="dxa"/>
            <w:gridSpan w:val="2"/>
            <w:vMerge/>
          </w:tcPr>
          <w:p w14:paraId="6CAAB0E3" w14:textId="77777777" w:rsidR="00570649" w:rsidRPr="000C2AB1" w:rsidRDefault="00570649" w:rsidP="00570649">
            <w:pPr>
              <w:spacing w:before="120"/>
              <w:jc w:val="center"/>
              <w:rPr>
                <w:rFonts w:ascii="Arial" w:hAnsi="Arial"/>
                <w:b/>
                <w:sz w:val="10"/>
                <w:szCs w:val="10"/>
              </w:rPr>
            </w:pPr>
          </w:p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420082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Correa Gatell Carlos Alberto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448408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Flores Estudillo Armando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529000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Garrido Martinez Claudia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358135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Rodriguez Aguilar Yidrick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390912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Rosas Aviles Anabella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  <w:tr w:rsidR="00976EBA" w:rsidRPr="000C2AB1" w14:paraId="62106608" w14:textId="77777777" w:rsidTr="00DE7FB8">
        <w:trPr>
          <w:trHeight w:val="260"/>
          <w:tblCellSpacing w:w="20" w:type="dxa"/>
        </w:trPr>
        <w:tc>
          <w:tcPr>
            <w:tcW w:w="1066" w:type="dxa"/>
            <w:vAlign w:val="bottom"/>
          </w:tcPr>
          <w:p w14:paraId="3D9FD71A" w14:textId="77777777" w:rsidR="006A70E3" w:rsidRDefault="00000000">
            <w:proofErr w:type="gramStart"/>
            <w:r>
              <w:t xml:space="preserve">379181</w:t>
            </w:r>
          </w:p>
        </w:tc>
        <w:tc>
          <w:tcPr>
            <w:tcW w:w="3461" w:type="dxa"/>
            <w:gridSpan w:val="4"/>
            <w:vAlign w:val="bottom"/>
          </w:tcPr>
          <w:p w14:paraId="380BE0BB" w14:textId="77777777" w:rsidR="006A70E3" w:rsidRDefault="00000000">
            <w:proofErr w:type="gramStart"/>
            <w:r>
              <w:t xml:space="preserve">Santos Zuniga Alfonso</w:t>
            </w:r>
          </w:p>
        </w:tc>
        <w:tc>
          <w:tcPr>
            <w:tcW w:w="854" w:type="dxa"/>
            <w:gridSpan w:val="2"/>
            <w:vAlign w:val="center"/>
          </w:tcPr>
          <w:p w14:paraId="3AB92912" w14:textId="77777777" w:rsidR="006A70E3" w:rsidRDefault="006A70E3"/>
        </w:tc>
        <w:tc>
          <w:tcPr>
            <w:tcW w:w="2653" w:type="dxa"/>
            <w:gridSpan w:val="3"/>
            <w:vAlign w:val="bottom"/>
          </w:tcPr>
          <w:p w14:paraId="6C6967C9" w14:textId="77777777" w:rsidR="006A70E3" w:rsidRDefault="006A70E3"/>
        </w:tc>
        <w:tc>
          <w:tcPr>
            <w:tcW w:w="683" w:type="dxa"/>
            <w:gridSpan w:val="3"/>
            <w:vAlign w:val="bottom"/>
          </w:tcPr>
          <w:p w14:paraId="22BF7877" w14:textId="77777777" w:rsidR="006A70E3" w:rsidRDefault="006A70E3"/>
        </w:tc>
        <w:tc>
          <w:tcPr>
            <w:tcW w:w="796" w:type="dxa"/>
            <w:gridSpan w:val="2"/>
            <w:vAlign w:val="center"/>
          </w:tcPr>
          <w:p w14:paraId="267D3D2E" w14:textId="77777777" w:rsidR="006A70E3" w:rsidRDefault="006A70E3"/>
        </w:tc>
        <w:tc>
          <w:tcPr>
            <w:tcW w:w="1094" w:type="dxa"/>
            <w:gridSpan w:val="2"/>
            <w:vAlign w:val="center"/>
          </w:tcPr>
          <w:p w14:paraId="2DA0E049" w14:textId="77777777" w:rsidR="006A70E3" w:rsidRDefault="006A70E3"/>
        </w:tc>
        <w:tc>
          <w:tcPr>
            <w:tcW w:w="811" w:type="dxa"/>
            <w:gridSpan w:val="2"/>
            <w:vAlign w:val="center"/>
          </w:tcPr>
          <w:p w14:paraId="0FC90A71" w14:textId="77777777" w:rsidR="006A70E3" w:rsidRDefault="006A70E3"/>
        </w:tc>
        <w:tc>
          <w:tcPr>
            <w:tcW w:w="668" w:type="dxa"/>
            <w:gridSpan w:val="3"/>
            <w:vAlign w:val="center"/>
          </w:tcPr>
          <w:p w14:paraId="2EA2543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248485B0" w14:textId="77777777" w:rsidR="006A70E3" w:rsidRDefault="006A70E3"/>
        </w:tc>
        <w:tc>
          <w:tcPr>
            <w:tcW w:w="669" w:type="dxa"/>
            <w:gridSpan w:val="2"/>
            <w:vAlign w:val="center"/>
          </w:tcPr>
          <w:p w14:paraId="0B097906" w14:textId="77777777" w:rsidR="006A70E3" w:rsidRDefault="006A70E3"/>
        </w:tc>
        <w:tc>
          <w:tcPr>
            <w:tcW w:w="1216" w:type="dxa"/>
            <w:gridSpan w:val="2"/>
            <w:vAlign w:val="center"/>
          </w:tcPr>
          <w:p w14:paraId="0574849E" w14:textId="77777777" w:rsidR="006A70E3" w:rsidRDefault="006A70E3"/>
        </w:tc>
      </w:tr>
    </w:tbl>
    <w:p w14:paraId="172B3DEC" w14:textId="77777777" w:rsidR="00A023BB" w:rsidRDefault="00A023BB" w:rsidP="00C272B7">
      <w:pPr>
        <w:rPr>
          <w:color w:val="FFFFFF"/>
          <w:sz w:val="8"/>
          <w:szCs w:val="12"/>
        </w:rPr>
      </w:pPr>
    </w:p>
    <w:p w14:paraId="11F108E4" w14:textId="77777777" w:rsidR="00C272B7" w:rsidRPr="009141E4" w:rsidRDefault="00C272B7" w:rsidP="00C272B7">
      <w:pPr>
        <w:rPr>
          <w:color w:val="FF0000"/>
        </w:rPr>
      </w:pPr>
    </w:p>
    <w:tbl>
      <w:tblPr>
        <w:tblpPr w:leftFromText="141" w:rightFromText="141" w:vertAnchor="text" w:horzAnchor="margin" w:tblpXSpec="center" w:tblpY="-2"/>
        <w:tblW w:w="10936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76"/>
        <w:gridCol w:w="306"/>
        <w:gridCol w:w="5054"/>
      </w:tblGrid>
      <w:tr w:rsidR="008A6907" w:rsidRPr="008A6907" w14:paraId="582F02C8" w14:textId="77777777" w:rsidTr="008A6907">
        <w:trPr>
          <w:trHeight w:val="226"/>
          <w:tblCellSpacing w:w="20" w:type="dxa"/>
        </w:trPr>
        <w:tc>
          <w:tcPr>
            <w:tcW w:w="5516" w:type="dxa"/>
            <w:shd w:val="clear" w:color="auto" w:fill="D9D9D9"/>
          </w:tcPr>
          <w:p w14:paraId="70F33BC8" w14:textId="77777777" w:rsidR="007A7481" w:rsidRPr="008A6907" w:rsidRDefault="007A7481" w:rsidP="008A6907">
            <w:pPr>
              <w:jc w:val="center"/>
              <w:rPr>
                <w:rFonts w:ascii="Arial" w:hAnsi="Arial" w:cs="Arial"/>
                <w:b/>
                <w:szCs w:val="16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>Instructor (es)</w:t>
            </w:r>
          </w:p>
        </w:tc>
        <w:tc>
          <w:tcPr>
            <w:tcW w:w="266" w:type="dxa"/>
            <w:tcBorders>
              <w:left w:val="nil"/>
            </w:tcBorders>
          </w:tcPr>
          <w:p w14:paraId="3E495893" w14:textId="77777777" w:rsidR="007A7481" w:rsidRPr="008A6907" w:rsidRDefault="007A7481" w:rsidP="008A6907">
            <w:pPr>
              <w:rPr>
                <w:rFonts w:ascii="Arial" w:hAnsi="Arial" w:cs="Arial"/>
              </w:rPr>
            </w:pPr>
          </w:p>
        </w:tc>
        <w:tc>
          <w:tcPr>
            <w:tcW w:w="4994" w:type="dxa"/>
            <w:shd w:val="clear" w:color="auto" w:fill="D9D9D9"/>
          </w:tcPr>
          <w:p w14:paraId="1ED7CF0E" w14:textId="77777777" w:rsidR="007A7481" w:rsidRPr="008A6907" w:rsidRDefault="007A7481" w:rsidP="000C13D1">
            <w:pPr>
              <w:jc w:val="center"/>
              <w:rPr>
                <w:sz w:val="22"/>
                <w:szCs w:val="22"/>
              </w:rPr>
            </w:pPr>
            <w:r w:rsidRPr="008A6907">
              <w:rPr>
                <w:rFonts w:ascii="Arial" w:hAnsi="Arial" w:cs="Arial"/>
                <w:b/>
                <w:szCs w:val="16"/>
              </w:rPr>
              <w:t xml:space="preserve">Área de </w:t>
            </w:r>
            <w:r w:rsidR="005130B9">
              <w:rPr>
                <w:rFonts w:ascii="Arial" w:hAnsi="Arial" w:cs="Arial"/>
                <w:b/>
                <w:szCs w:val="16"/>
              </w:rPr>
              <w:t>Desarrollo</w:t>
            </w:r>
            <w:r w:rsidR="000C13D1">
              <w:rPr>
                <w:rFonts w:ascii="Arial" w:hAnsi="Arial" w:cs="Arial"/>
                <w:b/>
                <w:szCs w:val="16"/>
              </w:rPr>
              <w:t xml:space="preserve"> Humano</w:t>
            </w:r>
          </w:p>
        </w:tc>
      </w:tr>
      <w:tr w:rsidR="008A6907" w:rsidRPr="008A6907" w14:paraId="71998A4B" w14:textId="77777777" w:rsidTr="00440982">
        <w:trPr>
          <w:trHeight w:val="631"/>
          <w:tblCellSpacing w:w="20" w:type="dxa"/>
        </w:trPr>
        <w:tc>
          <w:tcPr>
            <w:tcW w:w="5516" w:type="dxa"/>
            <w:vAlign w:val="center"/>
          </w:tcPr>
          <w:p w14:paraId="1E8AA36D" w14:textId="77777777" w:rsidR="007F021D" w:rsidRPr="00440982" w:rsidRDefault="00E865B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Ejecutivo Carrillo</w:t>
            </w:r>
            <w:r w:rsidR="000C6DF6" w:rsidRPr="00DE7FB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F-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 xml:space="preserve">376424</w:t>
            </w:r>
          </w:p>
        </w:tc>
        <w:tc>
          <w:tcPr>
            <w:tcW w:w="266" w:type="dxa"/>
            <w:tcBorders>
              <w:left w:val="nil"/>
            </w:tcBorders>
            <w:vAlign w:val="center"/>
          </w:tcPr>
          <w:p w14:paraId="47AC4E3C" w14:textId="77777777" w:rsidR="007A7481" w:rsidRPr="008A6907" w:rsidRDefault="007A7481" w:rsidP="0044098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94" w:type="dxa"/>
            <w:vAlign w:val="center"/>
          </w:tcPr>
          <w:p w14:paraId="38423222" w14:textId="77777777" w:rsidR="007A7481" w:rsidRPr="008A6907" w:rsidRDefault="0065322C" w:rsidP="004409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5322C">
              <w:rPr>
                <w:rFonts w:ascii="Arial" w:hAnsi="Arial" w:cs="Arial"/>
                <w:sz w:val="22"/>
                <w:szCs w:val="22"/>
              </w:rPr>
              <w:t>Lic. Sandra Luz Osorio Murillo F-327831</w:t>
            </w:r>
          </w:p>
          <w:p w14:paraId="5E8A1020" w14:textId="77777777" w:rsidR="007A7481" w:rsidRPr="008A6907" w:rsidRDefault="007A7481" w:rsidP="0044098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8A6907" w:rsidRPr="008A6907" w14:paraId="0A4A9FEA" w14:textId="77777777" w:rsidTr="008A6907">
        <w:trPr>
          <w:trHeight w:val="38"/>
          <w:tblCellSpacing w:w="20" w:type="dxa"/>
        </w:trPr>
        <w:tc>
          <w:tcPr>
            <w:tcW w:w="10856" w:type="dxa"/>
            <w:gridSpan w:val="3"/>
            <w:tcBorders>
              <w:top w:val="inset" w:sz="6" w:space="0" w:color="auto"/>
              <w:left w:val="nil"/>
              <w:bottom w:val="nil"/>
            </w:tcBorders>
            <w:shd w:val="clear" w:color="auto" w:fill="D9D9D9"/>
          </w:tcPr>
          <w:p w14:paraId="2A5B43F4" w14:textId="77777777" w:rsidR="007A7481" w:rsidRPr="006B3B0E" w:rsidRDefault="006B3B0E" w:rsidP="008A6907">
            <w:pPr>
              <w:jc w:val="center"/>
              <w:rPr>
                <w:rFonts w:ascii="Arial" w:hAnsi="Arial" w:cs="Arial"/>
                <w:b/>
                <w:szCs w:val="16"/>
                <w:highlight w:val="yellow"/>
              </w:rPr>
            </w:pPr>
            <w:r w:rsidRPr="00A235E0">
              <w:rPr>
                <w:rFonts w:ascii="Arial" w:hAnsi="Arial" w:cs="Arial"/>
                <w:b/>
                <w:szCs w:val="16"/>
              </w:rPr>
              <w:t>Área Usuaria</w:t>
            </w:r>
          </w:p>
        </w:tc>
      </w:tr>
      <w:tr w:rsidR="007A7481" w:rsidRPr="008A6907" w14:paraId="431815B2" w14:textId="77777777" w:rsidTr="008A6907">
        <w:trPr>
          <w:trHeight w:val="454"/>
          <w:tblCellSpacing w:w="20" w:type="dxa"/>
        </w:trPr>
        <w:tc>
          <w:tcPr>
            <w:tcW w:w="10856" w:type="dxa"/>
            <w:gridSpan w:val="3"/>
            <w:tcBorders>
              <w:top w:val="nil"/>
              <w:left w:val="nil"/>
              <w:bottom w:val="inset" w:sz="6" w:space="0" w:color="auto"/>
            </w:tcBorders>
          </w:tcPr>
          <w:p w14:paraId="6BE5974B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61E9F66E" w14:textId="77777777" w:rsidR="00436EFB" w:rsidRPr="006F3F55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  <w:lang w:val="pt-PT"/>
              </w:rPr>
            </w:pPr>
          </w:p>
          <w:p w14:paraId="679FC03C" w14:textId="77777777" w:rsidR="003B3AFB" w:rsidRPr="00E14DB0" w:rsidRDefault="003B3AFB" w:rsidP="003B3AFB">
            <w:pPr>
              <w:jc w:val="center"/>
              <w:rPr>
                <w:rFonts w:ascii="Arial" w:hAnsi="Arial" w:cs="Arial"/>
                <w:sz w:val="22"/>
                <w:szCs w:val="22"/>
                <w:lang w:val="pt-PT"/>
              </w:rPr>
            </w:pP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</w:t>
            </w:r>
            <w:r w:rsidR="00E14DB0" w:rsidRPr="00E14DB0">
              <w:rPr>
                <w:lang w:val="pt-PT"/>
              </w:rPr>
              <w:t xml:space="preserve"> </w:t>
            </w:r>
            <w:r w:rsidR="00E14DB0" w:rsidRPr="00E14DB0">
              <w:rPr>
                <w:rFonts w:ascii="Arial" w:hAnsi="Arial" w:cs="Arial"/>
                <w:sz w:val="22"/>
                <w:szCs w:val="22"/>
                <w:lang w:val="pt-PT"/>
              </w:rPr>
              <w:t>Ing. Raymundo Acosta Chavarria</w:t>
            </w:r>
            <w:r w:rsid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</w:t>
            </w:r>
            <w:r w:rsidRPr="00E14DB0">
              <w:rPr>
                <w:rFonts w:ascii="Arial" w:hAnsi="Arial" w:cs="Arial"/>
                <w:sz w:val="22"/>
                <w:szCs w:val="22"/>
                <w:lang w:val="pt-PT"/>
              </w:rPr>
              <w:t xml:space="preserve"> F-</w:t>
            </w:r>
            <w:r w:rsidR="002E2AB1" w:rsidRPr="002E2AB1">
              <w:rPr>
                <w:lang w:val="pt-PT"/>
              </w:rPr>
              <w:t xml:space="preserve"> </w:t>
            </w:r>
            <w:r w:rsidR="002E2AB1" w:rsidRPr="002E2AB1">
              <w:rPr>
                <w:rFonts w:ascii="Arial" w:hAnsi="Arial" w:cs="Arial"/>
                <w:sz w:val="22"/>
                <w:szCs w:val="22"/>
                <w:lang w:val="pt-PT"/>
              </w:rPr>
              <w:t>282496</w:t>
            </w:r>
          </w:p>
          <w:p w14:paraId="769EBBAC" w14:textId="77777777" w:rsidR="003B3AFB" w:rsidRPr="003B3AFB" w:rsidRDefault="004661DB" w:rsidP="003B3A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Responsable</w:t>
            </w:r>
            <w:r w:rsidR="003B3AFB" w:rsidRPr="003B3AFB">
              <w:rPr>
                <w:rFonts w:ascii="Arial" w:hAnsi="Arial" w:cs="Arial"/>
                <w:sz w:val="22"/>
                <w:szCs w:val="22"/>
              </w:rPr>
              <w:t xml:space="preserve"> de </w:t>
            </w:r>
          </w:p>
          <w:p w14:paraId="4292BBAE" w14:textId="77777777" w:rsidR="00436EFB" w:rsidRDefault="00436EFB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</w:p>
          <w:p w14:paraId="1236E857" w14:textId="77777777" w:rsidR="007A7481" w:rsidRDefault="007A7481" w:rsidP="00793EE2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8A6907">
              <w:rPr>
                <w:rFonts w:ascii="Arial" w:hAnsi="Arial" w:cs="Arial"/>
                <w:sz w:val="16"/>
                <w:szCs w:val="10"/>
              </w:rPr>
              <w:t xml:space="preserve">Conforme el Anexo 3 del CCT, manifiesto estar enterado del resultado de los trabajadores que participaron en el curso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para los efectos establecidos en el 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mismo </w:t>
            </w:r>
            <w:r w:rsidR="00793EE2">
              <w:rPr>
                <w:rFonts w:ascii="Arial" w:hAnsi="Arial" w:cs="Arial"/>
                <w:sz w:val="16"/>
                <w:szCs w:val="10"/>
              </w:rPr>
              <w:t xml:space="preserve">CCT </w:t>
            </w:r>
            <w:r w:rsidRPr="008A6907">
              <w:rPr>
                <w:rFonts w:ascii="Arial" w:hAnsi="Arial" w:cs="Arial"/>
                <w:sz w:val="16"/>
                <w:szCs w:val="10"/>
              </w:rPr>
              <w:t>y me comprometo a evaluar los resultados de la capacitación en el trabajo.</w:t>
            </w:r>
          </w:p>
          <w:p w14:paraId="5F7C1B2F" w14:textId="77777777" w:rsidR="007D3648" w:rsidRPr="00C55C0C" w:rsidRDefault="007D3648" w:rsidP="00793EE2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  <w:p w14:paraId="372BC227" w14:textId="77777777" w:rsidR="007D3648" w:rsidRDefault="007D3648" w:rsidP="007D3648">
            <w:pPr>
              <w:jc w:val="center"/>
              <w:rPr>
                <w:rFonts w:ascii="Arial" w:hAnsi="Arial" w:cs="Arial"/>
                <w:sz w:val="16"/>
                <w:szCs w:val="10"/>
              </w:rPr>
            </w:pPr>
            <w:r w:rsidRPr="007D3648">
              <w:rPr>
                <w:rFonts w:ascii="Arial" w:hAnsi="Arial" w:cs="Arial"/>
                <w:sz w:val="16"/>
                <w:szCs w:val="10"/>
              </w:rPr>
              <w:t>Estoy enterado</w:t>
            </w:r>
            <w:r w:rsidR="003E48D0">
              <w:rPr>
                <w:rFonts w:ascii="Arial" w:hAnsi="Arial" w:cs="Arial"/>
                <w:sz w:val="16"/>
                <w:szCs w:val="10"/>
              </w:rPr>
              <w:t xml:space="preserve"> </w:t>
            </w:r>
            <w:r w:rsidRPr="007D3648">
              <w:rPr>
                <w:rFonts w:ascii="Arial" w:hAnsi="Arial" w:cs="Arial"/>
                <w:sz w:val="16"/>
                <w:szCs w:val="10"/>
              </w:rPr>
              <w:t>que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en los cursos de ascenso, </w:t>
            </w:r>
            <w:r>
              <w:rPr>
                <w:rFonts w:ascii="Arial" w:hAnsi="Arial" w:cs="Arial"/>
                <w:sz w:val="16"/>
                <w:szCs w:val="10"/>
              </w:rPr>
              <w:t>los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trabajador</w:t>
            </w:r>
            <w:r>
              <w:rPr>
                <w:rFonts w:ascii="Arial" w:hAnsi="Arial" w:cs="Arial"/>
                <w:sz w:val="16"/>
                <w:szCs w:val="10"/>
              </w:rPr>
              <w:t xml:space="preserve">es que </w:t>
            </w:r>
            <w:r w:rsidRPr="007D3648">
              <w:rPr>
                <w:rFonts w:ascii="Arial" w:hAnsi="Arial" w:cs="Arial"/>
                <w:sz w:val="16"/>
                <w:szCs w:val="10"/>
              </w:rPr>
              <w:t>apr</w:t>
            </w:r>
            <w:r>
              <w:rPr>
                <w:rFonts w:ascii="Arial" w:hAnsi="Arial" w:cs="Arial"/>
                <w:sz w:val="16"/>
                <w:szCs w:val="10"/>
              </w:rPr>
              <w:t>obaron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todos los módulos que integran el curso (teoría y práctica)</w:t>
            </w:r>
            <w:r w:rsidR="003E48D0">
              <w:rPr>
                <w:rFonts w:ascii="Arial" w:hAnsi="Arial" w:cs="Arial"/>
                <w:sz w:val="16"/>
                <w:szCs w:val="10"/>
              </w:rPr>
              <w:t>,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se considera</w:t>
            </w:r>
            <w:r>
              <w:rPr>
                <w:rFonts w:ascii="Arial" w:hAnsi="Arial" w:cs="Arial"/>
                <w:sz w:val="16"/>
                <w:szCs w:val="10"/>
              </w:rPr>
              <w:t>n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apto</w:t>
            </w:r>
            <w:r>
              <w:rPr>
                <w:rFonts w:ascii="Arial" w:hAnsi="Arial" w:cs="Arial"/>
                <w:sz w:val="16"/>
                <w:szCs w:val="10"/>
              </w:rPr>
              <w:t>s</w:t>
            </w:r>
            <w:r w:rsidRPr="007D3648">
              <w:rPr>
                <w:rFonts w:ascii="Arial" w:hAnsi="Arial" w:cs="Arial"/>
                <w:sz w:val="16"/>
                <w:szCs w:val="10"/>
              </w:rPr>
              <w:t xml:space="preserve"> para aplicar en la categoría de acuerdo con lo especificado en el CCT.</w:t>
            </w:r>
          </w:p>
          <w:p w14:paraId="24C4111C" w14:textId="77777777" w:rsidR="00C55C0C" w:rsidRDefault="00C55C0C" w:rsidP="007D3648">
            <w:pPr>
              <w:jc w:val="center"/>
              <w:rPr>
                <w:rFonts w:ascii="Arial" w:hAnsi="Arial" w:cs="Arial"/>
                <w:i/>
                <w:iCs/>
                <w:sz w:val="14"/>
                <w:szCs w:val="16"/>
              </w:rPr>
            </w:pPr>
          </w:p>
          <w:p w14:paraId="10D128D4" w14:textId="77777777" w:rsidR="003E48D0" w:rsidRPr="003E48D0" w:rsidRDefault="003E48D0" w:rsidP="003E48D0">
            <w:pPr>
              <w:jc w:val="center"/>
              <w:rPr>
                <w:rFonts w:ascii="Arial" w:hAnsi="Arial" w:cs="Arial"/>
                <w:i/>
                <w:sz w:val="16"/>
                <w:szCs w:val="12"/>
              </w:rPr>
            </w:pPr>
            <w:r w:rsidRPr="003E48D0">
              <w:rPr>
                <w:rFonts w:ascii="Arial" w:hAnsi="Arial" w:cs="Arial"/>
                <w:i/>
                <w:sz w:val="16"/>
                <w:szCs w:val="12"/>
              </w:rPr>
              <w:t>* El patrón instrumentará a través de las áreas operativas, cualquiera que sea su denominación, el cumplimiento de los programas de capacitación y adiestramiento del personal de su área de adscripción.</w:t>
            </w:r>
          </w:p>
        </w:tc>
      </w:tr>
    </w:tbl>
    <w:p w14:paraId="0E052ED9" w14:textId="77777777" w:rsidR="00A023BB" w:rsidRDefault="00A023BB" w:rsidP="00A023BB"/>
    <w:sectPr w:rsidR="00A023BB" w:rsidSect="007A7481">
      <w:headerReference w:type="default" r:id="rId10"/>
      <w:footerReference w:type="default" r:id="rId11"/>
      <w:pgSz w:w="15842" w:h="12242" w:orient="landscape" w:code="1"/>
      <w:pgMar w:top="567" w:right="567" w:bottom="425" w:left="567" w:header="340" w:footer="1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6D0BB" w14:textId="77777777" w:rsidR="007E7FCA" w:rsidRDefault="007E7FCA">
      <w:r>
        <w:separator/>
      </w:r>
    </w:p>
  </w:endnote>
  <w:endnote w:type="continuationSeparator" w:id="0">
    <w:p w14:paraId="7B28056B" w14:textId="77777777" w:rsidR="007E7FCA" w:rsidRDefault="007E7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8A0BB" w14:textId="77777777" w:rsidR="00684A4A" w:rsidRDefault="00684A4A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E5787" w14:textId="77777777" w:rsidR="007E7FCA" w:rsidRDefault="007E7FCA">
      <w:r>
        <w:separator/>
      </w:r>
    </w:p>
  </w:footnote>
  <w:footnote w:type="continuationSeparator" w:id="0">
    <w:p w14:paraId="76FEB4CE" w14:textId="77777777" w:rsidR="007E7FCA" w:rsidRDefault="007E7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227"/>
      <w:gridCol w:w="8561"/>
      <w:gridCol w:w="2606"/>
    </w:tblGrid>
    <w:tr w:rsidR="00684A4A" w14:paraId="0903F17F" w14:textId="77777777" w:rsidTr="00DE1868">
      <w:tc>
        <w:tcPr>
          <w:tcW w:w="3227" w:type="dxa"/>
        </w:tcPr>
        <w:p w14:paraId="6C71F78D" w14:textId="77777777" w:rsidR="00684A4A" w:rsidRDefault="008E08F9" w:rsidP="00DE1868">
          <w:pPr>
            <w:autoSpaceDE w:val="0"/>
            <w:autoSpaceDN w:val="0"/>
            <w:jc w:val="both"/>
          </w:pPr>
          <w:r>
            <w:rPr>
              <w:noProof/>
            </w:rPr>
            <w:object w:dxaOrig="3631" w:dyaOrig="1260" w14:anchorId="380B700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" style="width:129.8pt;height:45pt;mso-width-percent:0;mso-height-percent:0;mso-width-percent:0;mso-height-percent:0">
                <v:imagedata r:id="rId1" o:title=""/>
              </v:shape>
              <o:OLEObject Type="Embed" ProgID="PBrush" ShapeID="_x0000_i1025" DrawAspect="Content" ObjectID="_1850541729" r:id="rId2"/>
            </w:object>
          </w:r>
        </w:p>
      </w:tc>
      <w:tc>
        <w:tcPr>
          <w:tcW w:w="8561" w:type="dxa"/>
        </w:tcPr>
        <w:p w14:paraId="6B32CF29" w14:textId="77777777" w:rsidR="00684A4A" w:rsidRPr="00DE1868" w:rsidRDefault="00684A4A" w:rsidP="00DE1868">
          <w:pPr>
            <w:pStyle w:val="Encabezado"/>
            <w:autoSpaceDE w:val="0"/>
            <w:autoSpaceDN w:val="0"/>
            <w:jc w:val="center"/>
            <w:rPr>
              <w:rFonts w:ascii="Arial" w:hAnsi="Arial" w:cs="Arial"/>
              <w:smallCaps/>
              <w:lang w:val="es-MX"/>
            </w:rPr>
          </w:pPr>
        </w:p>
        <w:p w14:paraId="17424A50" w14:textId="77777777" w:rsidR="00684A4A" w:rsidRDefault="00684A4A" w:rsidP="00DE1868">
          <w:pPr>
            <w:pStyle w:val="Encabezado"/>
            <w:autoSpaceDE w:val="0"/>
            <w:autoSpaceDN w:val="0"/>
            <w:jc w:val="center"/>
          </w:pPr>
          <w:r w:rsidRPr="00DE1868">
            <w:rPr>
              <w:rFonts w:ascii="Arial" w:hAnsi="Arial" w:cs="Arial"/>
              <w:smallCaps/>
              <w:lang w:val="es-MX"/>
            </w:rPr>
            <w:t>Sistema de Capacitación en Petróleos Mexicanos y Empresas Productivas Subsidiarias</w:t>
          </w:r>
        </w:p>
      </w:tc>
      <w:tc>
        <w:tcPr>
          <w:tcW w:w="2606" w:type="dxa"/>
        </w:tcPr>
        <w:p w14:paraId="6529A09F" w14:textId="77777777" w:rsidR="00684A4A" w:rsidRPr="00DE1868" w:rsidRDefault="00684A4A" w:rsidP="00DE1868">
          <w:pPr>
            <w:autoSpaceDE w:val="0"/>
            <w:autoSpaceDN w:val="0"/>
            <w:jc w:val="right"/>
            <w:rPr>
              <w:rFonts w:ascii="Arial" w:hAnsi="Arial" w:cs="Arial"/>
            </w:rPr>
          </w:pPr>
          <w:r w:rsidRPr="00DE1868">
            <w:rPr>
              <w:rFonts w:ascii="Arial" w:hAnsi="Arial" w:cs="Arial"/>
              <w:smallCaps/>
            </w:rPr>
            <w:t>SCPM-05</w:t>
          </w:r>
        </w:p>
      </w:tc>
    </w:tr>
  </w:tbl>
  <w:p w14:paraId="775440AB" w14:textId="77777777" w:rsidR="00684A4A" w:rsidRDefault="00684A4A">
    <w:pPr>
      <w:pStyle w:val="Encabezado"/>
      <w:rPr>
        <w:rFonts w:ascii="Arial" w:hAnsi="Arial"/>
        <w:b/>
        <w:lang w:val="es-MX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8A7"/>
    <w:rsid w:val="000051CE"/>
    <w:rsid w:val="000134D5"/>
    <w:rsid w:val="0002018E"/>
    <w:rsid w:val="000272BB"/>
    <w:rsid w:val="00044046"/>
    <w:rsid w:val="0007309C"/>
    <w:rsid w:val="00080185"/>
    <w:rsid w:val="000C13D1"/>
    <w:rsid w:val="000C2AB1"/>
    <w:rsid w:val="000C6DF6"/>
    <w:rsid w:val="000F0A67"/>
    <w:rsid w:val="0010487F"/>
    <w:rsid w:val="001247EB"/>
    <w:rsid w:val="00127324"/>
    <w:rsid w:val="0014167E"/>
    <w:rsid w:val="00154FC2"/>
    <w:rsid w:val="0018504E"/>
    <w:rsid w:val="00193F37"/>
    <w:rsid w:val="001A4635"/>
    <w:rsid w:val="001D3B00"/>
    <w:rsid w:val="001D41C6"/>
    <w:rsid w:val="001E17CC"/>
    <w:rsid w:val="001F0EA9"/>
    <w:rsid w:val="002011A3"/>
    <w:rsid w:val="00215D53"/>
    <w:rsid w:val="00231128"/>
    <w:rsid w:val="002942A8"/>
    <w:rsid w:val="002975A2"/>
    <w:rsid w:val="002B525B"/>
    <w:rsid w:val="002E2AB1"/>
    <w:rsid w:val="002E5C6A"/>
    <w:rsid w:val="003171F9"/>
    <w:rsid w:val="00317DF6"/>
    <w:rsid w:val="00347126"/>
    <w:rsid w:val="00366494"/>
    <w:rsid w:val="003715A8"/>
    <w:rsid w:val="003B3AFB"/>
    <w:rsid w:val="003B676D"/>
    <w:rsid w:val="003C4A89"/>
    <w:rsid w:val="003C6ED2"/>
    <w:rsid w:val="003E48D0"/>
    <w:rsid w:val="003E68D1"/>
    <w:rsid w:val="003F1067"/>
    <w:rsid w:val="003F597B"/>
    <w:rsid w:val="00415A0C"/>
    <w:rsid w:val="00430B9D"/>
    <w:rsid w:val="00436EFB"/>
    <w:rsid w:val="004400D2"/>
    <w:rsid w:val="00440982"/>
    <w:rsid w:val="004661DB"/>
    <w:rsid w:val="004A2399"/>
    <w:rsid w:val="004F4C05"/>
    <w:rsid w:val="005130B9"/>
    <w:rsid w:val="00522364"/>
    <w:rsid w:val="00524206"/>
    <w:rsid w:val="00527DBB"/>
    <w:rsid w:val="005611B5"/>
    <w:rsid w:val="00570649"/>
    <w:rsid w:val="00571E3C"/>
    <w:rsid w:val="005747DD"/>
    <w:rsid w:val="00591099"/>
    <w:rsid w:val="005A3D58"/>
    <w:rsid w:val="005E5E9A"/>
    <w:rsid w:val="00611350"/>
    <w:rsid w:val="00646656"/>
    <w:rsid w:val="006518A7"/>
    <w:rsid w:val="0065322C"/>
    <w:rsid w:val="006549C0"/>
    <w:rsid w:val="00661E84"/>
    <w:rsid w:val="006726E7"/>
    <w:rsid w:val="00683A54"/>
    <w:rsid w:val="00684A4A"/>
    <w:rsid w:val="006942E3"/>
    <w:rsid w:val="006A52F5"/>
    <w:rsid w:val="006A70E3"/>
    <w:rsid w:val="006B3B0E"/>
    <w:rsid w:val="006E6950"/>
    <w:rsid w:val="006F3F55"/>
    <w:rsid w:val="00724529"/>
    <w:rsid w:val="00732D85"/>
    <w:rsid w:val="00743622"/>
    <w:rsid w:val="00744E40"/>
    <w:rsid w:val="00793EE2"/>
    <w:rsid w:val="007952DA"/>
    <w:rsid w:val="007A7481"/>
    <w:rsid w:val="007C0679"/>
    <w:rsid w:val="007D3648"/>
    <w:rsid w:val="007E7FCA"/>
    <w:rsid w:val="007F021D"/>
    <w:rsid w:val="007F0F49"/>
    <w:rsid w:val="007F4A73"/>
    <w:rsid w:val="00805DA5"/>
    <w:rsid w:val="008117F2"/>
    <w:rsid w:val="0082688B"/>
    <w:rsid w:val="00861741"/>
    <w:rsid w:val="0087116D"/>
    <w:rsid w:val="00871A5D"/>
    <w:rsid w:val="00873AD1"/>
    <w:rsid w:val="00882893"/>
    <w:rsid w:val="00885586"/>
    <w:rsid w:val="0088566B"/>
    <w:rsid w:val="008A6907"/>
    <w:rsid w:val="008B1140"/>
    <w:rsid w:val="008B56CD"/>
    <w:rsid w:val="008B57D1"/>
    <w:rsid w:val="008C22A2"/>
    <w:rsid w:val="008E08F9"/>
    <w:rsid w:val="009141E4"/>
    <w:rsid w:val="00934C7E"/>
    <w:rsid w:val="00975B9E"/>
    <w:rsid w:val="00976EBA"/>
    <w:rsid w:val="009835B4"/>
    <w:rsid w:val="009B686E"/>
    <w:rsid w:val="009F3972"/>
    <w:rsid w:val="009F5E35"/>
    <w:rsid w:val="00A00171"/>
    <w:rsid w:val="00A023BB"/>
    <w:rsid w:val="00A16628"/>
    <w:rsid w:val="00A235E0"/>
    <w:rsid w:val="00A35DD4"/>
    <w:rsid w:val="00A42BA4"/>
    <w:rsid w:val="00A6571A"/>
    <w:rsid w:val="00A820CC"/>
    <w:rsid w:val="00A87B8B"/>
    <w:rsid w:val="00A9360B"/>
    <w:rsid w:val="00AA4919"/>
    <w:rsid w:val="00AD5803"/>
    <w:rsid w:val="00AE449B"/>
    <w:rsid w:val="00AE7DFD"/>
    <w:rsid w:val="00B1421D"/>
    <w:rsid w:val="00B157F8"/>
    <w:rsid w:val="00B27B55"/>
    <w:rsid w:val="00B95B2C"/>
    <w:rsid w:val="00BA3263"/>
    <w:rsid w:val="00BD23BF"/>
    <w:rsid w:val="00BD351F"/>
    <w:rsid w:val="00BE0299"/>
    <w:rsid w:val="00BE203D"/>
    <w:rsid w:val="00BE4247"/>
    <w:rsid w:val="00BF3B9C"/>
    <w:rsid w:val="00C05999"/>
    <w:rsid w:val="00C07996"/>
    <w:rsid w:val="00C17F44"/>
    <w:rsid w:val="00C272B7"/>
    <w:rsid w:val="00C55C0C"/>
    <w:rsid w:val="00C7789E"/>
    <w:rsid w:val="00C8023E"/>
    <w:rsid w:val="00CA2C69"/>
    <w:rsid w:val="00CA2C88"/>
    <w:rsid w:val="00CA4694"/>
    <w:rsid w:val="00CB5028"/>
    <w:rsid w:val="00CB7FA6"/>
    <w:rsid w:val="00CD0B09"/>
    <w:rsid w:val="00CF6795"/>
    <w:rsid w:val="00CF7FBA"/>
    <w:rsid w:val="00D43757"/>
    <w:rsid w:val="00D5519C"/>
    <w:rsid w:val="00D55BD5"/>
    <w:rsid w:val="00D734F2"/>
    <w:rsid w:val="00DC7E6E"/>
    <w:rsid w:val="00DE070A"/>
    <w:rsid w:val="00DE1868"/>
    <w:rsid w:val="00DE6AC2"/>
    <w:rsid w:val="00DE6EB7"/>
    <w:rsid w:val="00DE7FB8"/>
    <w:rsid w:val="00E14DB0"/>
    <w:rsid w:val="00E31009"/>
    <w:rsid w:val="00E67BB9"/>
    <w:rsid w:val="00E865BC"/>
    <w:rsid w:val="00EA0AD7"/>
    <w:rsid w:val="00EB370C"/>
    <w:rsid w:val="00EB3CC7"/>
    <w:rsid w:val="00EC31A6"/>
    <w:rsid w:val="00EC49BB"/>
    <w:rsid w:val="00EE1B49"/>
    <w:rsid w:val="00EF5329"/>
    <w:rsid w:val="00F0759B"/>
    <w:rsid w:val="00F12CEF"/>
    <w:rsid w:val="00F14B14"/>
    <w:rsid w:val="00F47013"/>
    <w:rsid w:val="00F5026B"/>
    <w:rsid w:val="00F5537E"/>
    <w:rsid w:val="00F6572D"/>
    <w:rsid w:val="00F809BB"/>
    <w:rsid w:val="00F82DF7"/>
    <w:rsid w:val="00F9714B"/>
    <w:rsid w:val="00FA6739"/>
    <w:rsid w:val="00FC0B5E"/>
    <w:rsid w:val="00FF3722"/>
    <w:rsid w:val="00FF39D9"/>
    <w:rsid w:val="00FF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D50381"/>
  <w15:docId w15:val="{8BADAA7F-C738-4AF7-9F54-6BF29FF5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18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pPr>
      <w:jc w:val="center"/>
    </w:pPr>
  </w:style>
  <w:style w:type="table" w:styleId="Tablaconcuadrcula">
    <w:name w:val="Table Grid"/>
    <w:basedOn w:val="Tablanormal"/>
    <w:rsid w:val="00CA2C69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Web2">
    <w:name w:val="Tabla Web 2"/>
    <w:basedOn w:val="Tablanormal"/>
    <w:rsid w:val="000C2AB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EncabezadoCar">
    <w:name w:val="Encabezado Car"/>
    <w:link w:val="Encabezado"/>
    <w:rsid w:val="00F5537E"/>
    <w:rPr>
      <w:sz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7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dministrador\Escritorio\Manual%20de%20Capacitacion\Segundo%20taller\SCPM04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1C60CF-23AA-469C-9C7A-597742E474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7A367BE-7B43-44E8-A6EE-18C956303C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A66124-CC99-4266-A874-6B19C62BC465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1A5A6B0B-D3EB-40CD-B919-06BA2CB67AE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SCPM04.dot</Template>
  <TotalTime>28</TotalTime>
  <Pages>1</Pages>
  <Words>276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CLAVE DEL CURSO</vt:lpstr>
    </vt:vector>
  </TitlesOfParts>
  <Company>Pemex Refinaciòn</Company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CLAVE DEL CURSO</dc:title>
  <dc:creator>PEMEX</dc:creator>
  <cp:lastModifiedBy>Samuel Antonio Guerrero Chávez</cp:lastModifiedBy>
  <cp:revision>14</cp:revision>
  <cp:lastPrinted>2023-10-23T20:45:00Z</cp:lastPrinted>
  <dcterms:created xsi:type="dcterms:W3CDTF">2026-08-11T19:45:00Z</dcterms:created>
  <dcterms:modified xsi:type="dcterms:W3CDTF">2026-09-10T16:36:00Z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2025-02-09T07:29:08Z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4ee4040f-f9e3-46eb-8cb9-50d5ac1df018</vt:lpwstr>
  </property>
  <property fmtid="{D5CDD505-2E9C-101B-9397-08002B2CF9AE}" pid="9" name="MSIP_Label_b7a85cbc-91d7-4bc3-bc7f-34262549961f_ContentBits">
    <vt:lpwstr>0</vt:lpwstr>
  </property>
</Properties>
</file>