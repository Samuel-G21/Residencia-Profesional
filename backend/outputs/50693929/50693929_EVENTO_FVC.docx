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50693929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CONTROL DE ARRANQUE, PARO Y EMERGENCIAS EN PLANTAS DE PROCESO Y SERVICIOS PRINCIPALES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06/04/2026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25/04/2026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144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Pascual Angeles Ayala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268608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