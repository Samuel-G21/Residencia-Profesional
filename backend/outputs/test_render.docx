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B9E0" w14:textId="45C09CE2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32AAB33F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44D30E29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59AB4EC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B034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7B9E8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020CEC54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54181E18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6FD304D9" w14:textId="1D6AF215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352" w:type="dxa"/>
            <w:gridSpan w:val="9"/>
            <w:vAlign w:val="center"/>
          </w:tcPr>
          <w:p w14:paraId="0D6DF464" w14:textId="6557583B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3461" w:type="dxa"/>
            <w:gridSpan w:val="9"/>
            <w:vAlign w:val="center"/>
          </w:tcPr>
          <w:p w14:paraId="4E456809" w14:textId="65C75E9D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7B4F497" w14:textId="60630D3F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3A05008B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C47655F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1A08C182" w14:textId="4C43B9FE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5CF46374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26984111" w14:textId="722DE07A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3E3B51EB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6CF2A664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33E638A0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6A669DC9" w14:textId="012F46CF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7DC00FCB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4C2ACE8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21425E4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0A276A9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2531D1F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034FDA4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29759376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1EA6DC28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C92E5D3" w14:textId="2B29BF6E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4A8789A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4CB88669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5E095391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408602FE" w14:textId="539E941D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06E3030" w14:textId="49CAA4DB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472C12B2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04C26BDB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31B06EF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589E2C0F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470D20FA" w14:textId="36F16222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B6F561" w14:textId="654E7BB4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4EF06CEB" w14:textId="0EECA1ED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788F55AD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2DD6B3AD" w14:textId="3264B02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70" w:type="dxa"/>
            <w:gridSpan w:val="3"/>
          </w:tcPr>
          <w:p w14:paraId="20B7C7FF" w14:textId="7072DD5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69" w:type="dxa"/>
            <w:gridSpan w:val="2"/>
          </w:tcPr>
          <w:p w14:paraId="45803470" w14:textId="3605FE2F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529" w:type="dxa"/>
            <w:vMerge/>
            <w:shd w:val="clear" w:color="auto" w:fill="D9D9D9"/>
          </w:tcPr>
          <w:p w14:paraId="62688C5F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5FDDF0A0" w14:textId="0615A5F9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69" w:type="dxa"/>
            <w:gridSpan w:val="2"/>
          </w:tcPr>
          <w:p w14:paraId="60651B57" w14:textId="514E5DE6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49" w:type="dxa"/>
          </w:tcPr>
          <w:p w14:paraId="21D6C40E" w14:textId="7E30044C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</w:tr>
      <w:tr w:rsidR="00570649" w:rsidRPr="000C2AB1" w14:paraId="4DD14A30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0D606B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2DCB677A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6F4D8F7B" w14:textId="7B0BA0F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0D86571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5C6B5E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633E89B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135D691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975758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A29C76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5FD2B532" w14:textId="7EC65C49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317E1AA7" w14:textId="6CCC4D4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16F3AAA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7118054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418E651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C8A1C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1F3569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F4EA08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7671063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A043A82" w14:textId="00B94CB1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3F458590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921B43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D0B5FB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864097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40CBB1C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>
            <w:r>
              <w:t xml:space="preserve">123</w:t>
            </w:r>
          </w:p>
        </w:tc>
        <w:tc>
          <w:tcPr>
            <w:tcW w:w="3461" w:type="dxa"/>
            <w:gridSpan w:val="4"/>
            <w:vAlign w:val="bottom"/>
          </w:tcPr>
          <w:p>
            <w:r>
              <w:t xml:space="preserve">Juan Perez</w:t>
            </w:r>
          </w:p>
        </w:tc>
        <w:tc>
          <w:tcPr>
            <w:tcW w:w="854" w:type="dxa"/>
            <w:gridSpan w:val="2"/>
            <w:vAlign w:val="center"/>
          </w:tcPr>
          <w:p>
            <w:r/>
          </w:p>
        </w:tc>
        <w:tc>
          <w:tcPr>
            <w:tcW w:w="2653" w:type="dxa"/>
            <w:gridSpan w:val="3"/>
            <w:vAlign w:val="bottom"/>
          </w:tcPr>
          <w:p>
            <w:r/>
          </w:p>
        </w:tc>
        <w:tc>
          <w:tcPr>
            <w:tcW w:w="683" w:type="dxa"/>
            <w:gridSpan w:val="3"/>
            <w:vAlign w:val="bottom"/>
          </w:tcPr>
          <w:p>
            <w:r/>
          </w:p>
        </w:tc>
        <w:tc>
          <w:tcPr>
            <w:tcW w:w="796" w:type="dxa"/>
            <w:gridSpan w:val="2"/>
            <w:vAlign w:val="center"/>
          </w:tcPr>
          <w:p>
            <w:r/>
          </w:p>
        </w:tc>
        <w:tc>
          <w:tcPr>
            <w:tcW w:w="1094" w:type="dxa"/>
            <w:gridSpan w:val="2"/>
            <w:vAlign w:val="center"/>
          </w:tcPr>
          <w:p>
            <w:r/>
          </w:p>
        </w:tc>
        <w:tc>
          <w:tcPr>
            <w:tcW w:w="811" w:type="dxa"/>
            <w:gridSpan w:val="2"/>
            <w:vAlign w:val="center"/>
          </w:tcPr>
          <w:p>
            <w:r/>
          </w:p>
        </w:tc>
        <w:tc>
          <w:tcPr>
            <w:tcW w:w="668" w:type="dxa"/>
            <w:gridSpan w:val="3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1216" w:type="dxa"/>
            <w:gridSpan w:val="2"/>
            <w:vAlign w:val="center"/>
          </w:tcPr>
          <w:p>
            <w:r/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>
            <w:r>
              <w:t xml:space="preserve">456</w:t>
            </w:r>
          </w:p>
        </w:tc>
        <w:tc>
          <w:tcPr>
            <w:tcW w:w="3461" w:type="dxa"/>
            <w:gridSpan w:val="4"/>
            <w:vAlign w:val="bottom"/>
          </w:tcPr>
          <w:p>
            <w:r>
              <w:t xml:space="preserve">Maria Lopez</w:t>
            </w:r>
          </w:p>
        </w:tc>
        <w:tc>
          <w:tcPr>
            <w:tcW w:w="854" w:type="dxa"/>
            <w:gridSpan w:val="2"/>
            <w:vAlign w:val="center"/>
          </w:tcPr>
          <w:p>
            <w:r/>
          </w:p>
        </w:tc>
        <w:tc>
          <w:tcPr>
            <w:tcW w:w="2653" w:type="dxa"/>
            <w:gridSpan w:val="3"/>
            <w:vAlign w:val="bottom"/>
          </w:tcPr>
          <w:p>
            <w:r/>
          </w:p>
        </w:tc>
        <w:tc>
          <w:tcPr>
            <w:tcW w:w="683" w:type="dxa"/>
            <w:gridSpan w:val="3"/>
            <w:vAlign w:val="bottom"/>
          </w:tcPr>
          <w:p>
            <w:r/>
          </w:p>
        </w:tc>
        <w:tc>
          <w:tcPr>
            <w:tcW w:w="796" w:type="dxa"/>
            <w:gridSpan w:val="2"/>
            <w:vAlign w:val="center"/>
          </w:tcPr>
          <w:p>
            <w:r/>
          </w:p>
        </w:tc>
        <w:tc>
          <w:tcPr>
            <w:tcW w:w="1094" w:type="dxa"/>
            <w:gridSpan w:val="2"/>
            <w:vAlign w:val="center"/>
          </w:tcPr>
          <w:p>
            <w:r/>
          </w:p>
        </w:tc>
        <w:tc>
          <w:tcPr>
            <w:tcW w:w="811" w:type="dxa"/>
            <w:gridSpan w:val="2"/>
            <w:vAlign w:val="center"/>
          </w:tcPr>
          <w:p>
            <w:r/>
          </w:p>
        </w:tc>
        <w:tc>
          <w:tcPr>
            <w:tcW w:w="668" w:type="dxa"/>
            <w:gridSpan w:val="3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669" w:type="dxa"/>
            <w:gridSpan w:val="2"/>
            <w:vAlign w:val="center"/>
          </w:tcPr>
          <w:p>
            <w:r/>
          </w:p>
        </w:tc>
        <w:tc>
          <w:tcPr>
            <w:tcW w:w="1216" w:type="dxa"/>
            <w:gridSpan w:val="2"/>
            <w:vAlign w:val="center"/>
          </w:tcPr>
          <w:p>
            <w:r/>
          </w:p>
        </w:tc>
      </w:tr>
      <w:tr w:rsidR="00976EBA" w:rsidRPr="000C2AB1" w14:paraId="18F3C5D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4EBBAD3" w14:textId="67242831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226B1522" w14:textId="62223C5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1168316" w14:textId="136648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57AF8C47" w14:textId="27B1D4BA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04A55CDC" w14:textId="29D2228A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6E8136D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3E1C9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09DB4DC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3D42C5D9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45ACDC6A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1390AC65" w14:textId="77777777" w:rsidR="00976EBA" w:rsidRPr="00440982" w:rsidRDefault="00976EBA" w:rsidP="00976EB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30326906" w14:textId="5B486F3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780BDB79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5AF9F849" w14:textId="4488177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42B6FC49" w14:textId="29AFE3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0F9485A" w14:textId="55F6E5D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6595146" w14:textId="48AAAB59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B8FED8E" w14:textId="43732DD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B994105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1602DE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1CD4BD5" w14:textId="5A035250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1BE31994" w14:textId="3B76DCD9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258F09E" w14:textId="50612FE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5913E3E5" w14:textId="55AC5C6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6B1AA3D4" w14:textId="71D6BA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3B2668AC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79EF9AAD" w14:textId="519F9806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780DEA70" w14:textId="5589EDAA" w:rsidR="00976EBA" w:rsidRPr="000F0A67" w:rsidRDefault="00976EBA" w:rsidP="00976EBA">
            <w:pPr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854" w:type="dxa"/>
            <w:gridSpan w:val="2"/>
          </w:tcPr>
          <w:p w14:paraId="48E7B3D0" w14:textId="3E0930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BEA0667" w14:textId="36DA0CD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C04A76F" w14:textId="17EBF423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9983DA4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81A12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80F660D" w14:textId="62EACE6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71CACC3F" w14:textId="5FA548E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0A90B0" w14:textId="16C005A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5D76E6" w14:textId="72ED5AC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8A7098D" w14:textId="4C79ACF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195D4E3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B8A7177" w14:textId="004F14A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92FBA0D" w14:textId="09562991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570133B4" w14:textId="0195370D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642955F5" w14:textId="4CE55DD6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20D3827B" w14:textId="25BCFB8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6D41606E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01D3B33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C74C1E8" w14:textId="469D265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63FCBD5" w14:textId="72D3E8F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7B777A" w14:textId="5D2F18B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A38001" w14:textId="1117E81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272636F" w14:textId="64FE769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078991C1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B8EC3B0" w14:textId="0F389819" w:rsidR="00976EBA" w:rsidRPr="00440982" w:rsidRDefault="00976EBA" w:rsidP="00976EBA">
            <w:pPr>
              <w:ind w:left="-35"/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EF60EC1" w14:textId="4B0798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60A0D774" w14:textId="546D9DD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15767913" w14:textId="48ED354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7D0F9202" w14:textId="2548F780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9615B33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6F492C4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FAF1782" w14:textId="1A4D49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B25B9CF" w14:textId="719272D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155FD1C" w14:textId="5B30935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ADBFCE1" w14:textId="7CA4D94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481182F" w14:textId="15D3E27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</w:tbl>
    <w:p w14:paraId="3937B906" w14:textId="3E225B01" w:rsidR="001A4635" w:rsidRPr="00E67BB9" w:rsidRDefault="001A4635" w:rsidP="00E67BB9">
      <w:pPr>
        <w:spacing w:line="120" w:lineRule="exact"/>
        <w:rPr>
          <w:color w:val="FFFFFF"/>
          <w:sz w:val="8"/>
          <w:szCs w:val="12"/>
        </w:rPr>
      </w:pPr>
    </w:p>
    <w:p w14:paraId="0FE49DDF" w14:textId="77777777" w:rsidR="001A4635" w:rsidRDefault="001A4635" w:rsidP="00A023BB">
      <w:pPr>
        <w:rPr>
          <w:color w:val="FFFFFF"/>
          <w:sz w:val="16"/>
        </w:rPr>
      </w:pPr>
    </w:p>
    <w:p w14:paraId="43A941F3" w14:textId="61107281" w:rsidR="00A023BB" w:rsidRPr="009141E4" w:rsidRDefault="00A023BB" w:rsidP="00646656">
      <w:pPr>
        <w:ind w:left="708" w:hanging="708"/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4852094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4F53E0E4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5FE76DF5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4C7235C2" w14:textId="307B8736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19367904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23FA416" w14:textId="34470BF2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/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2E869D0F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413F6F9" w14:textId="4A51F074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7CF68AC4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4F67BA6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59CD5303" w14:textId="5192B850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01C303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EF255C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D2E37A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3651B86" w14:textId="4CB9797D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68DDB978" w14:textId="5650A635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7E1ACA36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4CC68A9" w14:textId="148329D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10D7FCBB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49074389" w14:textId="2079B3F6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36B6C20D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40A2C995" w14:textId="3F87B104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1471CA8E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FB40" w14:textId="77777777" w:rsidR="002E5C6A" w:rsidRDefault="002E5C6A">
      <w:r>
        <w:separator/>
      </w:r>
    </w:p>
  </w:endnote>
  <w:endnote w:type="continuationSeparator" w:id="0">
    <w:p w14:paraId="45919DF7" w14:textId="77777777" w:rsidR="002E5C6A" w:rsidRDefault="002E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DD8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6FC9" w14:textId="77777777" w:rsidR="002E5C6A" w:rsidRDefault="002E5C6A">
      <w:r>
        <w:separator/>
      </w:r>
    </w:p>
  </w:footnote>
  <w:footnote w:type="continuationSeparator" w:id="0">
    <w:p w14:paraId="3697C30D" w14:textId="77777777" w:rsidR="002E5C6A" w:rsidRDefault="002E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69D3904B" w14:textId="77777777" w:rsidTr="00DE1868">
      <w:tc>
        <w:tcPr>
          <w:tcW w:w="3227" w:type="dxa"/>
        </w:tcPr>
        <w:p w14:paraId="29D50732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6pt;height:45.1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309631" r:id="rId2"/>
            </w:object>
          </w:r>
        </w:p>
      </w:tc>
      <w:tc>
        <w:tcPr>
          <w:tcW w:w="8561" w:type="dxa"/>
        </w:tcPr>
        <w:p w14:paraId="6C81D66A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C0B84C3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70F1082D" w14:textId="775980F0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486D4B44" w14:textId="6E9576C2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0A0D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27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13</cp:revision>
  <cp:lastPrinted>2023-10-23T20:45:00Z</cp:lastPrinted>
  <dcterms:created xsi:type="dcterms:W3CDTF">2026-08-11T19:45:00Z</dcterms:created>
  <dcterms:modified xsi:type="dcterms:W3CDTF">2026-09-08T00:07:00Z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