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Garrido Martinez Claudia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529000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