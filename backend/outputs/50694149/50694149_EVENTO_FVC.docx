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50694149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CURSO (CC)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06/04/2026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25/04/2026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144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Felipe Morales Ordaz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319026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06/04/2026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