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Ramirez Garduño Jesus Alberto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554435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