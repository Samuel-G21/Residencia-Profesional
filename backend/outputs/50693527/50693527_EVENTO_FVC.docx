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3546398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50693527</w:t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71571160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SISTEMAS DE GESTION INTEGRAL</w:t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23/03/2026</w:t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27/03/2026</w:t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 xml:space="preserve">Duración </w:t>
            </w:r>
            <w:proofErr w:type="spellStart"/>
            <w:r w:rsidRPr="004554F5">
              <w:rPr>
                <w:rFonts w:ascii="Noto Sans" w:hAnsi="Noto Sans" w:cs="Noto Sans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1105" w:type="dxa"/>
          </w:tcPr>
          <w:p w14:paraId="5CB40760" w14:textId="795EB86B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>40</w:t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2462A33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Ejecutivo Zarate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7ECFFD9D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327374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75733E1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23/03/2026</w:t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4B217820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74149C6E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14619BF2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>23/03/2026</w:t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 xml:space="preserve"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</w:t>
      </w:r>
      <w:r w:rsidRPr="004554F5">
        <w:rPr>
          <w:rFonts w:ascii="Noto Sans" w:hAnsi="Noto Sans" w:cs="Noto Sans"/>
          <w:i/>
          <w:iCs/>
          <w:sz w:val="18"/>
          <w:szCs w:val="18"/>
        </w:rPr>
        <w:lastRenderedPageBreak/>
        <w:t>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25918" w14:textId="77777777" w:rsidR="00EF19F5" w:rsidRDefault="00EF19F5" w:rsidP="009D2B83">
      <w:r>
        <w:separator/>
      </w:r>
    </w:p>
  </w:endnote>
  <w:endnote w:type="continuationSeparator" w:id="0">
    <w:p w14:paraId="709C3DC7" w14:textId="77777777" w:rsidR="00EF19F5" w:rsidRDefault="00EF19F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FAB5" w14:textId="77777777" w:rsidR="00EF19F5" w:rsidRDefault="00EF19F5" w:rsidP="009D2B83">
      <w:r>
        <w:separator/>
      </w:r>
    </w:p>
  </w:footnote>
  <w:footnote w:type="continuationSeparator" w:id="0">
    <w:p w14:paraId="0E137D15" w14:textId="77777777" w:rsidR="00EF19F5" w:rsidRDefault="00EF19F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77ADA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93B39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48DF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157F8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EF19F5"/>
    <w:rsid w:val="00F43789"/>
    <w:rsid w:val="00F44A7F"/>
    <w:rsid w:val="00F66FA8"/>
    <w:rsid w:val="00F772D1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3</TotalTime>
  <Pages>2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5</cp:revision>
  <dcterms:created xsi:type="dcterms:W3CDTF">2026-08-11T19:33:00Z</dcterms:created>
  <dcterms:modified xsi:type="dcterms:W3CDTF">2026-08-31T19:58:00Z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