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50693527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SISTEMAS DE GESTION INTEGRAL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23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03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27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03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375714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Almazan Sanchez Adolfo Rene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580429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Almazan Sanchez Arturo Raul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377388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Barajas Rocha Mayra Jhoana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549311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Bravo Velez Yadira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372629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Garcia Galvan Mariel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633481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Garrido Martinez Jesus Antonio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344391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Hernandez Huirache Laura Griselda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449243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Lechuga Licona Erika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560328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Lopez Aguirre Flor Esperanza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319044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Martinez San Juan Juan Carlos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589463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Saldana Bahena Gerardo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224277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Sanchez Arroyo Maria Ivette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323675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Segovia Mejia Mario Francisco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566942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Trejo Dominguez Yessica Paulina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633368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Trejo Garcia Israel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572945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Vite Orozco Jesus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Ejecutivo Zarate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327374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