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50693032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DIBUJO MECANICO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02/03/2026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06/03/2026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Tomas Olvera Jimenez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358117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02/03/2026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02/03/2026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