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50698300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OPERADOR ESPECIALISTA PLANTAS PROCESO CURSO (CC) EVENTO (VER EL REVERSO) TIPO DE PROGRAMA TIPO DE TIPO DE EVENTO JORNADA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Ivan De Leon Perez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375827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