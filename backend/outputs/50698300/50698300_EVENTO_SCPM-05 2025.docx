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50698300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192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332997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Hernandez Lara Edgar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379525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Juarez Alvarez Rodolfo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372929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Leon Alvarez Jose Luis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375288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Morales Villanueva Gilberto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Ivan De Leon Perez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375827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