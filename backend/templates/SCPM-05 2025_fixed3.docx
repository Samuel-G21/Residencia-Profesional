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B9E0" w14:textId="45C09CE2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32AAB33F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44D30E29" w14:textId="77777777" w:rsidTr="00B27B55">
        {% tr %}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59AB4EC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B034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7B9E8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020CEC54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54181E18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6FD304D9" w14:textId="1D6AF215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clave_evento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6352" w:type="dxa"/>
            <w:gridSpan w:val="9"/>
            <w:vAlign w:val="center"/>
          </w:tcPr>
          <w:p w14:paraId="0D6DF464" w14:textId="6557583B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nombre_evento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3461" w:type="dxa"/>
            <w:gridSpan w:val="9"/>
            <w:vAlign w:val="center"/>
          </w:tcPr>
          <w:p w14:paraId="4E456809" w14:textId="65C75E9D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7B4F497" w14:textId="60630D3F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especialidad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</w:tr>
      <w:tr w:rsidR="000C2AB1" w:rsidRPr="000C2AB1" w14:paraId="3A05008B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C47655F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1A08C182" w14:textId="4C43B9FE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5CF46374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26984111" w14:textId="722DE07A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3E3B51EB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6CF2A664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33E638A0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6A669DC9" w14:textId="012F46CF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r w:rsidR="008117F2">
              <w:rPr>
                <w:rFonts w:ascii="Arial" w:hAnsi="Arial"/>
              </w:rPr>
              <w:t xml:space="preserve"> duraci</w:t>
            </w:r>
            <w:r w:rsidR="00FF3722">
              <w:rPr>
                <w:rFonts w:ascii="Arial" w:hAnsi="Arial"/>
              </w:rPr>
              <w:t>o</w:t>
            </w:r>
            <w:r w:rsidR="008117F2">
              <w:rPr>
                <w:rFonts w:ascii="Arial" w:hAnsi="Arial"/>
              </w:rPr>
              <w:t xml:space="preserve">n 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7DC00FCB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4C2ACE8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21425E4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0A276A9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2531D1F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034FDA4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29759376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1EA6DC28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C92E5D3" w14:textId="2B29BF6E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4A8789A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4CB88669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5E095391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408602FE" w14:textId="539E941D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06E3030" w14:textId="49CAA4DB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472C12B2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04C26BDB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31B06EF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589E2C0F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470D20FA" w14:textId="36F16222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B6F561" w14:textId="654E7BB4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4EF06CEB" w14:textId="0EECA1ED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788F55AD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2DD6B3AD" w14:textId="3264B02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a_inicio}}</w:t>
            </w:r>
          </w:p>
        </w:tc>
        <w:tc>
          <w:tcPr>
            <w:tcW w:w="670" w:type="dxa"/>
            <w:gridSpan w:val="3"/>
          </w:tcPr>
          <w:p w14:paraId="20B7C7FF" w14:textId="7072DD5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{{mes_inicio}}</w:t>
            </w:r>
          </w:p>
        </w:tc>
        <w:tc>
          <w:tcPr>
            <w:tcW w:w="669" w:type="dxa"/>
            <w:gridSpan w:val="2"/>
          </w:tcPr>
          <w:p w14:paraId="45803470" w14:textId="3605FE2F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{{anio_inicio}}</w:t>
            </w:r>
          </w:p>
        </w:tc>
        <w:tc>
          <w:tcPr>
            <w:tcW w:w="529" w:type="dxa"/>
            <w:vMerge/>
            <w:shd w:val="clear" w:color="auto" w:fill="D9D9D9"/>
          </w:tcPr>
          <w:p w14:paraId="62688C5F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5FDDF0A0" w14:textId="0615A5F9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a_termino}}</w:t>
            </w:r>
          </w:p>
        </w:tc>
        <w:tc>
          <w:tcPr>
            <w:tcW w:w="669" w:type="dxa"/>
            <w:gridSpan w:val="2"/>
          </w:tcPr>
          <w:p w14:paraId="60651B57" w14:textId="514E5DE6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{{mes_termino}}</w:t>
            </w:r>
          </w:p>
        </w:tc>
        <w:tc>
          <w:tcPr>
            <w:tcW w:w="649" w:type="dxa"/>
          </w:tcPr>
          <w:p w14:paraId="21D6C40E" w14:textId="7E30044C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{{anio_termino}}</w:t>
            </w:r>
          </w:p>
        </w:tc>
      </w:tr>
      <w:tr w:rsidR="00570649" w:rsidRPr="000C2AB1" w14:paraId="4DD14A30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0D606B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2DCB677A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6F4D8F7B" w14:textId="7B0BA0F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0D86571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5C6B5E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633E89B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135D691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975758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A29C76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5FD2B532" w14:textId="7EC65C49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317E1AA7" w14:textId="6CCC4D4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16F3AAA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7118054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418E651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C8A1C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1F3569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F4EA08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7671063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A043A82" w14:textId="00B94CB1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3F458590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921B43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D0B5FB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864097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40CBB1C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32A67C6" w14:textId="36C6ABC3" w:rsidR="00976EBA" w:rsidRPr="00440982" w:rsidRDefault="00661E84" w:rsidP="00661E84">
            <w:pPr>
              <w:rPr>
                <w:rFonts w:ascii="Arial" w:hAnsi="Arial" w:cs="Arial"/>
                <w:sz w:val="20"/>
              </w:rPr>
            </w:pPr>
            <w:r>
              <w:t>{% for participante in lista_participantes %}{{ participante.ficha }}</w:t>
            </w:r>
          </w:p>
        </w:tc>
        <w:tc>
          <w:tcPr>
            <w:tcW w:w="3461" w:type="dxa"/>
            <w:gridSpan w:val="4"/>
            <w:vAlign w:val="bottom"/>
          </w:tcPr>
          <w:p w14:paraId="0CDBCC82" w14:textId="71A84CA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  <w:r w:rsidRPr="00FF3722">
              <w:rPr>
                <w:rFonts w:ascii="Arial" w:hAnsi="Arial" w:cs="Arial"/>
                <w:sz w:val="20"/>
              </w:rPr>
              <w:t>{{ participante.nombre_completo }}</w:t>
            </w:r>
          </w:p>
        </w:tc>
        <w:tc>
          <w:tcPr>
            <w:tcW w:w="854" w:type="dxa"/>
            <w:gridSpan w:val="2"/>
            <w:vAlign w:val="center"/>
          </w:tcPr>
          <w:p w14:paraId="674145D5" w14:textId="04D8FCC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E20EC76" w14:textId="217FA7C9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601C5198" w14:textId="31FCA035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9730F2F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E1A452F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0DCDE03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43DECEF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6B7707A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2662E87D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>
            <w:r>
              <w:t xml:space="preserve"> </w:t>
            </w:r>
            <w:r>
              <w:t>{% endfor %}</w:t>
            </w:r>
          </w:p>
        </w:tc>
      </w:tr>
      <w:tr w:rsidR="00976EBA" w:rsidRPr="000C2AB1" w14:paraId="18F3C5D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4EBBAD3" w14:textId="67242831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226B1522" w14:textId="62223C5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1168316" w14:textId="136648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57AF8C47" w14:textId="27B1D4BA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04A55CDC" w14:textId="29D2228A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6E8136D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3E1C9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09DB4DC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3D42C5D9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45ACDC6A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1390AC65" w14:textId="77777777" w:rsidR="00976EBA" w:rsidRPr="00440982" w:rsidRDefault="00976EBA" w:rsidP="00976EB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30326906" w14:textId="5B486F3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780BDB79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5AF9F849" w14:textId="4488177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42B6FC49" w14:textId="29AFE3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0F9485A" w14:textId="55F6E5D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6595146" w14:textId="48AAAB59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B8FED8E" w14:textId="43732DD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B994105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1602DE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1CD4BD5" w14:textId="5A035250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1BE31994" w14:textId="3B76DCD9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258F09E" w14:textId="50612FE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5913E3E5" w14:textId="55AC5C6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6B1AA3D4" w14:textId="71D6BA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3B2668AC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79EF9AAD" w14:textId="519F9806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780DEA70" w14:textId="5589EDAA" w:rsidR="00976EBA" w:rsidRPr="000F0A67" w:rsidRDefault="00976EBA" w:rsidP="00976EBA">
            <w:pPr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854" w:type="dxa"/>
            <w:gridSpan w:val="2"/>
          </w:tcPr>
          <w:p w14:paraId="48E7B3D0" w14:textId="3E0930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BEA0667" w14:textId="36DA0CD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C04A76F" w14:textId="17EBF423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9983DA4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81A12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80F660D" w14:textId="62EACE6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71CACC3F" w14:textId="5FA548E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0A90B0" w14:textId="16C005A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5D76E6" w14:textId="72ED5AC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8A7098D" w14:textId="4C79ACF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195D4E3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B8A7177" w14:textId="004F14A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92FBA0D" w14:textId="09562991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570133B4" w14:textId="0195370D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642955F5" w14:textId="4CE55DD6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20D3827B" w14:textId="25BCFB8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6D41606E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01D3B33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C74C1E8" w14:textId="469D265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63FCBD5" w14:textId="72D3E8F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87B777A" w14:textId="5D2F18B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A38001" w14:textId="1117E81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272636F" w14:textId="64FE769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078991C1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2B8EC3B0" w14:textId="0F389819" w:rsidR="00976EBA" w:rsidRPr="00440982" w:rsidRDefault="00976EBA" w:rsidP="00976EBA">
            <w:pPr>
              <w:ind w:left="-35"/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EF60EC1" w14:textId="4B0798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60A0D774" w14:textId="546D9DD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15767913" w14:textId="48ED354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7D0F9202" w14:textId="2548F780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9615B33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6F492C4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FAF1782" w14:textId="1A4D49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B25B9CF" w14:textId="719272D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155FD1C" w14:textId="5B30935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ADBFCE1" w14:textId="7CA4D94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481182F" w14:textId="15D3E27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</w:tbl>
    <w:p w14:paraId="3937B906" w14:textId="3E225B01" w:rsidR="001A4635" w:rsidRPr="00E67BB9" w:rsidRDefault="001A4635" w:rsidP="00E67BB9">
      <w:pPr>
        <w:spacing w:line="120" w:lineRule="exact"/>
        <w:rPr>
          <w:color w:val="FFFFFF"/>
          <w:sz w:val="8"/>
          <w:szCs w:val="12"/>
        </w:rPr>
      </w:pPr>
    </w:p>
    <w:p w14:paraId="0FE49DDF" w14:textId="77777777" w:rsidR="001A4635" w:rsidRDefault="001A4635" w:rsidP="00A023BB">
      <w:pPr>
        <w:rPr>
          <w:color w:val="FFFFFF"/>
          <w:sz w:val="16"/>
        </w:rPr>
      </w:pPr>
    </w:p>
    <w:p w14:paraId="43A941F3" w14:textId="61107281" w:rsidR="00A023BB" w:rsidRPr="009141E4" w:rsidRDefault="00A023BB" w:rsidP="00646656">
      <w:pPr>
        <w:ind w:left="708" w:hanging="708"/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4852094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4F53E0E4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5FE76DF5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4C7235C2" w14:textId="307B8736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19367904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23FA416" w14:textId="34470BF2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{{nombre_instructor }}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>F-</w:t>
            </w:r>
            <w:r>
              <w:rPr>
                <w:rFonts w:ascii="Arial" w:hAnsi="Arial" w:cs="Arial"/>
                <w:sz w:val="22"/>
                <w:szCs w:val="22"/>
              </w:rPr>
              <w:t xml:space="preserve"> {{ ficha_instructor }}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2E869D0F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413F6F9" w14:textId="4A51F074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7CF68AC4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4F67BA6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59CD5303" w14:textId="5192B850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01C303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EF255C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D2E37A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3651B86" w14:textId="4CB9797D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68DDB978" w14:textId="5650A635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7E1ACA36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4CC68A9" w14:textId="148329D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10D7FCBB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49074389" w14:textId="2079B3F6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36B6C20D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40A2C995" w14:textId="3F87B104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1471CA8E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8FB40" w14:textId="77777777" w:rsidR="002E5C6A" w:rsidRDefault="002E5C6A">
      <w:r>
        <w:separator/>
      </w:r>
    </w:p>
  </w:endnote>
  <w:endnote w:type="continuationSeparator" w:id="0">
    <w:p w14:paraId="45919DF7" w14:textId="77777777" w:rsidR="002E5C6A" w:rsidRDefault="002E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3DD8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6FC9" w14:textId="77777777" w:rsidR="002E5C6A" w:rsidRDefault="002E5C6A">
      <w:r>
        <w:separator/>
      </w:r>
    </w:p>
  </w:footnote>
  <w:footnote w:type="continuationSeparator" w:id="0">
    <w:p w14:paraId="3697C30D" w14:textId="77777777" w:rsidR="002E5C6A" w:rsidRDefault="002E5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69D3904B" w14:textId="77777777" w:rsidTr="00DE1868">
      <w:tc>
        <w:tcPr>
          <w:tcW w:w="3227" w:type="dxa"/>
        </w:tcPr>
        <w:p w14:paraId="29D50732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6pt;height:45.1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309631" r:id="rId2"/>
            </w:object>
          </w:r>
        </w:p>
      </w:tc>
      <w:tc>
        <w:tcPr>
          <w:tcW w:w="8561" w:type="dxa"/>
        </w:tcPr>
        <w:p w14:paraId="6C81D66A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C0B84C3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70F1082D" w14:textId="775980F0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486D4B44" w14:textId="6E9576C2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0A0D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27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13</cp:revision>
  <cp:lastPrinted>2023-10-23T20:45:00Z</cp:lastPrinted>
  <dcterms:created xsi:type="dcterms:W3CDTF">2026-08-11T19:45:00Z</dcterms:created>
  <dcterms:modified xsi:type="dcterms:W3CDTF">2026-09-08T00:07:00Z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